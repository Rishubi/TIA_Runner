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vertAnchor="page" w:horzAnchor="margin" w:tblpY="12001"/>
        <w:tblW w:w="87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318" w:type="dxa"/>
          <w:right w:w="318" w:type="dxa"/>
        </w:tblCellMar>
        <w:tblLook w:val="04A0" w:firstRow="1" w:lastRow="0" w:firstColumn="1" w:lastColumn="0" w:noHBand="0" w:noVBand="1"/>
        <w:tblCaption w:val="TiteltabelleV5"/>
        <w:tblDescription w:val="TiteltabelleV5"/>
      </w:tblPr>
      <w:tblGrid>
        <w:gridCol w:w="8730"/>
      </w:tblGrid>
      <w:tr w:rsidR="006D1DE9" w:rsidRPr="009A36B1" w14:paraId="0EDBD295" w14:textId="77777777" w:rsidTr="003B0049">
        <w:tc>
          <w:tcPr>
            <w:tcW w:w="8730" w:type="dxa"/>
            <w:shd w:val="clear" w:color="auto" w:fill="4BB9B9"/>
            <w:tcMar>
              <w:top w:w="170" w:type="dxa"/>
              <w:left w:w="318" w:type="dxa"/>
              <w:bottom w:w="567" w:type="dxa"/>
              <w:right w:w="318" w:type="dxa"/>
            </w:tcMar>
          </w:tcPr>
          <w:p w14:paraId="39B92561" w14:textId="4361EBE8" w:rsidR="006D1DE9" w:rsidRPr="009A36B1" w:rsidRDefault="00572350" w:rsidP="00F81B32">
            <w:pPr>
              <w:pStyle w:val="HeadlineV526pt"/>
              <w:rPr>
                <w:rFonts w:ascii="Siemens Sans Global" w:eastAsia="Siemens Sans Global" w:hAnsi="Siemens Sans Global" w:cs="Siemens Sans Global"/>
              </w:rPr>
            </w:pPr>
            <w:bookmarkStart w:id="0" w:name="OLE_LINK29"/>
            <w:bookmarkStart w:id="1" w:name="_Toc99167300"/>
            <w:r>
              <w:rPr>
                <w:rFonts w:ascii="Siemens Sans Global" w:eastAsia="Siemens Sans Global" w:hAnsi="Siemens Sans Global" w:cs="Siemens Sans Global" w:hint="eastAsia"/>
                <w:lang w:eastAsia="zh-CN"/>
              </w:rPr>
              <w:t>TIA Portal操作文档</w:t>
            </w:r>
          </w:p>
        </w:tc>
      </w:tr>
      <w:tr w:rsidR="006D1DE9" w:rsidRPr="009A36B1" w14:paraId="4D6C8EC3" w14:textId="77777777" w:rsidTr="003B0049">
        <w:trPr>
          <w:trHeight w:hRule="exact" w:val="113"/>
        </w:trPr>
        <w:tc>
          <w:tcPr>
            <w:tcW w:w="8730" w:type="dxa"/>
            <w:shd w:val="clear" w:color="auto" w:fill="auto"/>
          </w:tcPr>
          <w:p w14:paraId="222A5787" w14:textId="77777777" w:rsidR="006D1DE9" w:rsidRPr="009A36B1" w:rsidRDefault="006D1DE9" w:rsidP="00F81B32">
            <w:pPr>
              <w:rPr>
                <w:rFonts w:ascii="Siemens Sans Global" w:eastAsia="Siemens Sans Global" w:hAnsi="Siemens Sans Global" w:cs="Siemens Sans Global"/>
                <w:color w:val="FFFFFF" w:themeColor="background1"/>
                <w:lang w:val="fr-FR"/>
              </w:rPr>
            </w:pPr>
          </w:p>
        </w:tc>
      </w:tr>
      <w:bookmarkEnd w:id="0"/>
    </w:tbl>
    <w:p w14:paraId="186B1408" w14:textId="6EA49B75" w:rsidR="006D1DE9" w:rsidRPr="009A36B1" w:rsidRDefault="006D1DE9">
      <w:pPr>
        <w:pStyle w:val="BlockText"/>
        <w:rPr>
          <w:rFonts w:ascii="Siemens Sans Global" w:eastAsia="Siemens Sans Global" w:hAnsi="Siemens Sans Global" w:cs="Siemens Sans Global"/>
          <w:lang w:eastAsia="zh-CN"/>
        </w:rPr>
        <w:sectPr w:rsidR="006D1DE9" w:rsidRPr="009A36B1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408" w:right="1701" w:bottom="357" w:left="1701" w:header="181" w:footer="573" w:gutter="0"/>
          <w:cols w:space="708"/>
          <w:titlePg/>
          <w:docGrid w:linePitch="360"/>
        </w:sectPr>
      </w:pPr>
    </w:p>
    <w:bookmarkEnd w:id="1"/>
    <w:p w14:paraId="217C285B" w14:textId="2398DF7E" w:rsidR="00754880" w:rsidRPr="009A36B1" w:rsidRDefault="00FB39CD" w:rsidP="009A36B1">
      <w:pPr>
        <w:pStyle w:val="Heading1"/>
        <w:rPr>
          <w:rFonts w:ascii="Siemens Sans Global" w:eastAsia="Siemens Sans Global" w:hAnsi="Siemens Sans Global" w:cs="Siemens Sans Global"/>
        </w:rPr>
      </w:pPr>
      <w:r>
        <w:rPr>
          <w:rFonts w:ascii="Siemens Sans Global" w:eastAsia="Siemens Sans Global" w:hAnsi="Siemens Sans Global" w:cs="Siemens Sans Global" w:hint="eastAsia"/>
          <w:lang w:eastAsia="zh-CN"/>
        </w:rPr>
        <w:lastRenderedPageBreak/>
        <w:t>软件安装</w:t>
      </w:r>
    </w:p>
    <w:p w14:paraId="190EEBD0" w14:textId="5D17A9E4" w:rsidR="00754880" w:rsidRPr="002F14E2" w:rsidRDefault="00FB39CD" w:rsidP="00EA0E8D">
      <w:pPr>
        <w:pStyle w:val="Heading2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软件下载</w:t>
      </w:r>
    </w:p>
    <w:p w14:paraId="53295059" w14:textId="77777777" w:rsidR="005716AB" w:rsidRDefault="005716AB" w:rsidP="005716AB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bookmarkStart w:id="2" w:name="OLE_LINK31"/>
      <w:r>
        <w:rPr>
          <w:rFonts w:ascii="Siemens Sans Global" w:eastAsia="Siemens Sans Global" w:hAnsi="Siemens Sans Global" w:cs="Siemens Sans Global" w:hint="eastAsia"/>
          <w:lang w:val="en-US" w:eastAsia="zh-CN"/>
        </w:rPr>
        <w:t>TIA Portal STEP7 Professional V19</w:t>
      </w:r>
    </w:p>
    <w:p w14:paraId="76638FCF" w14:textId="2C9F9897" w:rsidR="00FB39CD" w:rsidRDefault="00FB39CD" w:rsidP="00FB39CD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下载链接：</w:t>
      </w:r>
      <w:bookmarkEnd w:id="2"/>
      <w:r>
        <w:rPr>
          <w:rFonts w:ascii="Siemens Sans Global" w:eastAsia="Siemens Sans Global" w:hAnsi="Siemens Sans Global" w:cs="Siemens Sans Global"/>
          <w:lang w:val="en-US" w:eastAsia="zh-CN"/>
        </w:rPr>
        <w:fldChar w:fldCharType="begin"/>
      </w:r>
      <w:r>
        <w:rPr>
          <w:rFonts w:ascii="Siemens Sans Global" w:eastAsia="Siemens Sans Global" w:hAnsi="Siemens Sans Global" w:cs="Siemens Sans Global"/>
          <w:lang w:val="en-US" w:eastAsia="zh-CN"/>
        </w:rPr>
        <w:instrText>HYPERLINK "</w:instrText>
      </w:r>
      <w:r w:rsidRPr="00FB39CD">
        <w:rPr>
          <w:rFonts w:ascii="Siemens Sans Global" w:eastAsia="Siemens Sans Global" w:hAnsi="Siemens Sans Global" w:cs="Siemens Sans Global"/>
          <w:lang w:val="en-US" w:eastAsia="zh-CN"/>
        </w:rPr>
        <w:instrText>https://support.industry.siemens.com/cs/cn/en/view/109820994</w:instrText>
      </w:r>
      <w:r>
        <w:rPr>
          <w:rFonts w:ascii="Siemens Sans Global" w:eastAsia="Siemens Sans Global" w:hAnsi="Siemens Sans Global" w:cs="Siemens Sans Global"/>
          <w:lang w:val="en-US" w:eastAsia="zh-CN"/>
        </w:rPr>
        <w:instrText>"</w:instrText>
      </w:r>
      <w:r>
        <w:rPr>
          <w:rFonts w:ascii="Siemens Sans Global" w:eastAsia="Siemens Sans Global" w:hAnsi="Siemens Sans Global" w:cs="Siemens Sans Global"/>
          <w:lang w:val="en-US" w:eastAsia="zh-CN"/>
        </w:rPr>
      </w:r>
      <w:r>
        <w:rPr>
          <w:rFonts w:ascii="Siemens Sans Global" w:eastAsia="Siemens Sans Global" w:hAnsi="Siemens Sans Global" w:cs="Siemens Sans Global"/>
          <w:lang w:val="en-US" w:eastAsia="zh-CN"/>
        </w:rPr>
        <w:fldChar w:fldCharType="separate"/>
      </w:r>
      <w:r w:rsidRPr="0090292B">
        <w:rPr>
          <w:rStyle w:val="Hyperlink"/>
          <w:rFonts w:ascii="Siemens Sans Global" w:eastAsia="Siemens Sans Global" w:hAnsi="Siemens Sans Global" w:cs="Siemens Sans Global"/>
          <w:lang w:val="en-US" w:eastAsia="zh-CN"/>
        </w:rPr>
        <w:t>https://support.industry.siemens.com/cs/cn/en/view/109820994</w:t>
      </w:r>
      <w:r>
        <w:rPr>
          <w:rFonts w:ascii="Siemens Sans Global" w:eastAsia="Siemens Sans Global" w:hAnsi="Siemens Sans Global" w:cs="Siemens Sans Global"/>
          <w:lang w:val="en-US" w:eastAsia="zh-CN"/>
        </w:rPr>
        <w:fldChar w:fldCharType="end"/>
      </w:r>
    </w:p>
    <w:p w14:paraId="165A23C7" w14:textId="77777777" w:rsidR="00FB39CD" w:rsidRDefault="00FB39CD" w:rsidP="00FB39CD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noProof/>
        </w:rPr>
        <w:drawing>
          <wp:inline distT="0" distB="0" distL="0" distR="0" wp14:anchorId="1A57F241" wp14:editId="454111E4">
            <wp:extent cx="5400675" cy="1496695"/>
            <wp:effectExtent l="0" t="0" r="9525" b="8255"/>
            <wp:docPr id="171083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322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00BB" w14:textId="390E666E" w:rsidR="009E79C0" w:rsidRPr="009E79C0" w:rsidRDefault="009E79C0" w:rsidP="009E79C0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 w:rsidRPr="009E79C0">
        <w:rPr>
          <w:rFonts w:ascii="Siemens Sans Global" w:eastAsia="Siemens Sans Global" w:hAnsi="Siemens Sans Global" w:cs="Siemens Sans Global"/>
          <w:lang w:val="en-US" w:eastAsia="zh-CN"/>
        </w:rPr>
        <w:t>Test Suite Advanced V19</w:t>
      </w:r>
    </w:p>
    <w:p w14:paraId="41892A6B" w14:textId="3F379821" w:rsidR="00B51199" w:rsidRDefault="00B51199" w:rsidP="00FB39CD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bookmarkStart w:id="3" w:name="OLE_LINK32"/>
      <w:r>
        <w:rPr>
          <w:rFonts w:ascii="Siemens Sans Global" w:eastAsia="Siemens Sans Global" w:hAnsi="Siemens Sans Global" w:cs="Siemens Sans Global" w:hint="eastAsia"/>
          <w:lang w:val="en-US" w:eastAsia="zh-CN"/>
        </w:rPr>
        <w:t xml:space="preserve">下载链接： </w:t>
      </w:r>
      <w:bookmarkEnd w:id="3"/>
      <w:r>
        <w:rPr>
          <w:rFonts w:ascii="Siemens Sans Global" w:eastAsia="Siemens Sans Global" w:hAnsi="Siemens Sans Global" w:cs="Siemens Sans Global"/>
          <w:lang w:val="en-US" w:eastAsia="zh-CN"/>
        </w:rPr>
        <w:fldChar w:fldCharType="begin"/>
      </w:r>
      <w:r>
        <w:rPr>
          <w:rFonts w:ascii="Siemens Sans Global" w:eastAsia="Siemens Sans Global" w:hAnsi="Siemens Sans Global" w:cs="Siemens Sans Global"/>
          <w:lang w:val="en-US" w:eastAsia="zh-CN"/>
        </w:rPr>
        <w:instrText>HYPERLINK "</w:instrText>
      </w:r>
      <w:r w:rsidRPr="00B51199">
        <w:rPr>
          <w:rFonts w:ascii="Siemens Sans Global" w:eastAsia="Siemens Sans Global" w:hAnsi="Siemens Sans Global" w:cs="Siemens Sans Global"/>
          <w:lang w:val="en-US" w:eastAsia="zh-CN"/>
        </w:rPr>
        <w:instrText>https://support.industry.siemens.com/cs/cn/zh/view/109821411</w:instrText>
      </w:r>
      <w:r>
        <w:rPr>
          <w:rFonts w:ascii="Siemens Sans Global" w:eastAsia="Siemens Sans Global" w:hAnsi="Siemens Sans Global" w:cs="Siemens Sans Global"/>
          <w:lang w:val="en-US" w:eastAsia="zh-CN"/>
        </w:rPr>
        <w:instrText>"</w:instrText>
      </w:r>
      <w:r>
        <w:rPr>
          <w:rFonts w:ascii="Siemens Sans Global" w:eastAsia="Siemens Sans Global" w:hAnsi="Siemens Sans Global" w:cs="Siemens Sans Global"/>
          <w:lang w:val="en-US" w:eastAsia="zh-CN"/>
        </w:rPr>
      </w:r>
      <w:r>
        <w:rPr>
          <w:rFonts w:ascii="Siemens Sans Global" w:eastAsia="Siemens Sans Global" w:hAnsi="Siemens Sans Global" w:cs="Siemens Sans Global"/>
          <w:lang w:val="en-US" w:eastAsia="zh-CN"/>
        </w:rPr>
        <w:fldChar w:fldCharType="separate"/>
      </w:r>
      <w:r w:rsidRPr="0090292B">
        <w:rPr>
          <w:rStyle w:val="Hyperlink"/>
          <w:rFonts w:ascii="Siemens Sans Global" w:eastAsia="Siemens Sans Global" w:hAnsi="Siemens Sans Global" w:cs="Siemens Sans Global"/>
          <w:lang w:val="en-US" w:eastAsia="zh-CN"/>
        </w:rPr>
        <w:t>https://support.industry.siemens.com/cs/cn/zh/view/109821411</w:t>
      </w:r>
      <w:r>
        <w:rPr>
          <w:rFonts w:ascii="Siemens Sans Global" w:eastAsia="Siemens Sans Global" w:hAnsi="Siemens Sans Global" w:cs="Siemens Sans Global"/>
          <w:lang w:val="en-US" w:eastAsia="zh-CN"/>
        </w:rPr>
        <w:fldChar w:fldCharType="end"/>
      </w:r>
    </w:p>
    <w:p w14:paraId="4FDB4437" w14:textId="73A1932D" w:rsidR="00B51199" w:rsidRDefault="00B51199" w:rsidP="00FB39CD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noProof/>
        </w:rPr>
        <w:drawing>
          <wp:inline distT="0" distB="0" distL="0" distR="0" wp14:anchorId="1898197D" wp14:editId="2FCAB81C">
            <wp:extent cx="5400675" cy="650240"/>
            <wp:effectExtent l="0" t="0" r="9525" b="0"/>
            <wp:docPr id="173635310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53104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B7EB" w14:textId="71745AEB" w:rsidR="00FF6506" w:rsidRPr="00FF6506" w:rsidRDefault="00FF6506" w:rsidP="00FF6506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 w:rsidRPr="00FF6506">
        <w:rPr>
          <w:rFonts w:ascii="Siemens Sans Global" w:eastAsia="Siemens Sans Global" w:hAnsi="Siemens Sans Global" w:cs="Siemens Sans Global"/>
          <w:lang w:val="en-US" w:eastAsia="zh-CN"/>
        </w:rPr>
        <w:t> S7-PLCSIM Advanced V6.0</w:t>
      </w:r>
    </w:p>
    <w:p w14:paraId="6170BDB4" w14:textId="104E1EA8" w:rsidR="00236475" w:rsidRDefault="007218A8" w:rsidP="00FB39CD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 xml:space="preserve">下载链接： </w:t>
      </w:r>
      <w:hyperlink r:id="rId18" w:history="1">
        <w:r w:rsidRPr="0090292B">
          <w:rPr>
            <w:rStyle w:val="Hyperlink"/>
            <w:rFonts w:ascii="Siemens Sans Global" w:eastAsia="Siemens Sans Global" w:hAnsi="Siemens Sans Global" w:cs="Siemens Sans Global"/>
            <w:lang w:val="en-US" w:eastAsia="zh-CN"/>
          </w:rPr>
          <w:t>https://support.industry.siemens.com/cs/cn/en/view/109821388</w:t>
        </w:r>
      </w:hyperlink>
    </w:p>
    <w:p w14:paraId="19A31E7D" w14:textId="1FF53C79" w:rsidR="007218A8" w:rsidRDefault="00FF6506" w:rsidP="00FB39CD">
      <w:pPr>
        <w:pStyle w:val="BlockText"/>
        <w:spacing w:before="0" w:after="0" w:line="360" w:lineRule="auto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noProof/>
        </w:rPr>
        <w:drawing>
          <wp:inline distT="0" distB="0" distL="0" distR="0" wp14:anchorId="1E1DAABA" wp14:editId="732B60F5">
            <wp:extent cx="4419600" cy="723900"/>
            <wp:effectExtent l="0" t="0" r="0" b="0"/>
            <wp:docPr id="107379992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9921" name="Picture 1" descr="A close-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30D1" w14:textId="59D7E8AE" w:rsidR="001719DB" w:rsidRPr="002F14E2" w:rsidRDefault="00FB39CD" w:rsidP="00B62134">
      <w:pPr>
        <w:pStyle w:val="Heading2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系统需求</w:t>
      </w:r>
    </w:p>
    <w:p w14:paraId="4056A1DB" w14:textId="75AA0239" w:rsidR="00702C27" w:rsidRDefault="00E24140" w:rsidP="00D04F0D">
      <w:pPr>
        <w:pStyle w:val="BlockText"/>
        <w:numPr>
          <w:ilvl w:val="0"/>
          <w:numId w:val="25"/>
        </w:numPr>
        <w:spacing w:before="0" w:after="0" w:line="360" w:lineRule="auto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建议使用独立虚拟机VMware安装TIA Portal相关软件，以避免跟其他软件的冲突</w:t>
      </w:r>
    </w:p>
    <w:p w14:paraId="009BEDEC" w14:textId="73EA11FC" w:rsidR="00E24140" w:rsidRDefault="00E24140" w:rsidP="00D04F0D">
      <w:pPr>
        <w:pStyle w:val="BlockText"/>
        <w:numPr>
          <w:ilvl w:val="0"/>
          <w:numId w:val="25"/>
        </w:numPr>
        <w:spacing w:before="0" w:after="0" w:line="360" w:lineRule="auto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硬件建议：</w:t>
      </w:r>
    </w:p>
    <w:p w14:paraId="0674DE58" w14:textId="25840D7E" w:rsidR="00E24140" w:rsidRDefault="00E24140" w:rsidP="005C73D2">
      <w:pPr>
        <w:pStyle w:val="BlockText"/>
        <w:spacing w:before="0" w:after="0" w:line="360" w:lineRule="auto"/>
        <w:ind w:left="1858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处理器：</w:t>
      </w:r>
      <w:r w:rsidRPr="00E24140">
        <w:rPr>
          <w:rFonts w:ascii="Siemens Sans Global" w:eastAsia="Siemens Sans Global" w:hAnsi="Siemens Sans Global" w:cs="Siemens Sans Global"/>
          <w:lang w:val="en-US" w:eastAsia="zh-CN"/>
        </w:rPr>
        <w:t>Intel® Core™ i</w:t>
      </w:r>
      <w:r>
        <w:rPr>
          <w:rFonts w:ascii="Siemens Sans Global" w:eastAsia="Siemens Sans Global" w:hAnsi="Siemens Sans Global" w:cs="Siemens Sans Global" w:hint="eastAsia"/>
          <w:lang w:val="en-US" w:eastAsia="zh-CN"/>
        </w:rPr>
        <w:t>7及以上</w:t>
      </w:r>
    </w:p>
    <w:p w14:paraId="4D590360" w14:textId="530AD68A" w:rsidR="00E24140" w:rsidRDefault="00E24140" w:rsidP="005C73D2">
      <w:pPr>
        <w:pStyle w:val="BlockText"/>
        <w:spacing w:before="0" w:after="0" w:line="360" w:lineRule="auto"/>
        <w:ind w:left="1858"/>
        <w:rPr>
          <w:rFonts w:ascii="Siemens Sans Global" w:eastAsia="Siemens Sans Global" w:hAnsi="Siemens Sans Global" w:cs="Siemens Sans Global"/>
          <w:lang w:val="en-US" w:eastAsia="zh-CN"/>
        </w:rPr>
      </w:pPr>
      <w:r w:rsidRPr="00E24140">
        <w:rPr>
          <w:rFonts w:ascii="Siemens Sans Global" w:eastAsia="Siemens Sans Global" w:hAnsi="Siemens Sans Global" w:cs="Siemens Sans Global"/>
          <w:lang w:val="en-US" w:eastAsia="zh-CN"/>
        </w:rPr>
        <w:t>RAM</w:t>
      </w:r>
      <w:r>
        <w:rPr>
          <w:rFonts w:ascii="Siemens Sans Global" w:eastAsia="Siemens Sans Global" w:hAnsi="Siemens Sans Global" w:cs="Siemens Sans Global" w:hint="eastAsia"/>
          <w:lang w:val="en-US" w:eastAsia="zh-CN"/>
        </w:rPr>
        <w:t>：24GB及以上</w:t>
      </w:r>
    </w:p>
    <w:p w14:paraId="3DE0A21D" w14:textId="2424C050" w:rsidR="00272C7C" w:rsidRPr="00D04F0D" w:rsidRDefault="00272C7C" w:rsidP="005C73D2">
      <w:pPr>
        <w:pStyle w:val="BlockText"/>
        <w:spacing w:before="0" w:after="0" w:line="360" w:lineRule="auto"/>
        <w:ind w:left="1858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硬盘：</w:t>
      </w:r>
      <w:r w:rsidRPr="00272C7C">
        <w:rPr>
          <w:rFonts w:ascii="Siemens Sans Global" w:eastAsia="Siemens Sans Global" w:hAnsi="Siemens Sans Global" w:cs="Siemens Sans Global" w:hint="eastAsia"/>
          <w:lang w:val="en-US" w:eastAsia="zh-CN"/>
        </w:rPr>
        <w:t>SSD，配备</w:t>
      </w:r>
      <w:r w:rsidR="001A6132">
        <w:rPr>
          <w:rFonts w:ascii="Siemens Sans Global" w:eastAsia="Siemens Sans Global" w:hAnsi="Siemens Sans Global" w:cs="Siemens Sans Global" w:hint="eastAsia"/>
          <w:lang w:val="en-US" w:eastAsia="zh-CN"/>
        </w:rPr>
        <w:t>10</w:t>
      </w:r>
      <w:r w:rsidRPr="00272C7C">
        <w:rPr>
          <w:rFonts w:ascii="Siemens Sans Global" w:eastAsia="Siemens Sans Global" w:hAnsi="Siemens Sans Global" w:cs="Siemens Sans Global" w:hint="eastAsia"/>
          <w:lang w:val="en-US" w:eastAsia="zh-CN"/>
        </w:rPr>
        <w:t xml:space="preserve">0 GB </w:t>
      </w:r>
      <w:r w:rsidR="00117DD9">
        <w:rPr>
          <w:rFonts w:ascii="Siemens Sans Global" w:eastAsia="Siemens Sans Global" w:hAnsi="Siemens Sans Global" w:cs="Siemens Sans Global" w:hint="eastAsia"/>
          <w:lang w:val="en-US" w:eastAsia="zh-CN"/>
        </w:rPr>
        <w:t>以上</w:t>
      </w:r>
      <w:r w:rsidRPr="00272C7C">
        <w:rPr>
          <w:rFonts w:ascii="Siemens Sans Global" w:eastAsia="Siemens Sans Global" w:hAnsi="Siemens Sans Global" w:cs="Siemens Sans Global" w:hint="eastAsia"/>
          <w:lang w:val="en-US" w:eastAsia="zh-CN"/>
        </w:rPr>
        <w:t>的存储空间</w:t>
      </w:r>
    </w:p>
    <w:p w14:paraId="27869C39" w14:textId="2A5C8783" w:rsidR="00EA0E8D" w:rsidRPr="00CE214C" w:rsidRDefault="003F671A" w:rsidP="008024B4">
      <w:pPr>
        <w:pStyle w:val="BlockText"/>
        <w:numPr>
          <w:ilvl w:val="0"/>
          <w:numId w:val="25"/>
        </w:numPr>
        <w:spacing w:before="0" w:after="0" w:line="360" w:lineRule="auto"/>
        <w:rPr>
          <w:rStyle w:val="Hyperlink"/>
          <w:rFonts w:ascii="Calibri" w:eastAsia="宋体" w:hAnsi="Calibri"/>
          <w:color w:val="auto"/>
          <w:szCs w:val="22"/>
          <w:u w:val="none"/>
          <w:lang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操作系统注意兼容性，下表是兼容的系统</w:t>
      </w:r>
    </w:p>
    <w:p w14:paraId="70E7BB75" w14:textId="41524369" w:rsidR="00CE214C" w:rsidRDefault="00CE214C" w:rsidP="00CE214C">
      <w:pPr>
        <w:pStyle w:val="BlockText"/>
        <w:spacing w:before="0" w:after="0" w:line="360" w:lineRule="auto"/>
        <w:ind w:left="0"/>
        <w:rPr>
          <w:rFonts w:ascii="Calibri" w:eastAsia="宋体" w:hAnsi="Calibri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0BF0E26C" wp14:editId="11D4D077">
            <wp:extent cx="5400675" cy="2890520"/>
            <wp:effectExtent l="0" t="0" r="9525" b="5080"/>
            <wp:docPr id="5573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94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149E" w14:textId="77777777" w:rsidR="0084618B" w:rsidRDefault="0084618B" w:rsidP="00CE214C">
      <w:pPr>
        <w:pStyle w:val="BlockText"/>
        <w:spacing w:before="0" w:after="0" w:line="360" w:lineRule="auto"/>
        <w:ind w:left="0"/>
        <w:rPr>
          <w:rFonts w:ascii="Calibri" w:eastAsia="宋体" w:hAnsi="Calibri"/>
          <w:szCs w:val="22"/>
          <w:lang w:eastAsia="zh-CN"/>
        </w:rPr>
      </w:pPr>
    </w:p>
    <w:p w14:paraId="0E96EE8C" w14:textId="4210DB10" w:rsidR="0084618B" w:rsidRPr="002E1D8D" w:rsidRDefault="0084618B" w:rsidP="00CE214C">
      <w:pPr>
        <w:pStyle w:val="BlockText"/>
        <w:spacing w:before="0" w:after="0" w:line="360" w:lineRule="auto"/>
        <w:ind w:left="0"/>
        <w:rPr>
          <w:rFonts w:ascii="Calibri" w:eastAsia="宋体" w:hAnsi="Calibri"/>
          <w:szCs w:val="22"/>
          <w:lang w:eastAsia="zh-CN"/>
        </w:rPr>
      </w:pPr>
      <w:r>
        <w:rPr>
          <w:noProof/>
        </w:rPr>
        <w:drawing>
          <wp:inline distT="0" distB="0" distL="0" distR="0" wp14:anchorId="1BB0C224" wp14:editId="78D87F36">
            <wp:extent cx="5400675" cy="4377690"/>
            <wp:effectExtent l="0" t="0" r="9525" b="3810"/>
            <wp:docPr id="3230968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9681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AB6" w14:textId="28E45576" w:rsidR="00EA0E8D" w:rsidRDefault="00743967" w:rsidP="001719DB">
      <w:pPr>
        <w:rPr>
          <w:rFonts w:ascii="Siemens Sans Global" w:eastAsia="Siemens Sans Global" w:hAnsi="Siemens Sans Global" w:cs="Siemens Sans Global"/>
          <w:sz w:val="24"/>
          <w:lang w:eastAsia="zh-CN"/>
        </w:rPr>
      </w:pPr>
      <w:r>
        <w:rPr>
          <w:rFonts w:ascii="Siemens Sans Global" w:eastAsia="Siemens Sans Global" w:hAnsi="Siemens Sans Global" w:cs="Siemens Sans Global"/>
          <w:sz w:val="24"/>
          <w:lang w:eastAsia="zh-CN"/>
        </w:rPr>
        <w:t xml:space="preserve">                                           </w:t>
      </w:r>
    </w:p>
    <w:p w14:paraId="430B725E" w14:textId="6A0EEA5C" w:rsidR="00E45B1F" w:rsidRPr="009A36B1" w:rsidRDefault="00CA3389" w:rsidP="009A36B1">
      <w:pPr>
        <w:pStyle w:val="Heading1"/>
        <w:rPr>
          <w:rFonts w:ascii="Siemens Sans Global" w:eastAsia="Siemens Sans Global" w:hAnsi="Siemens Sans Global" w:cs="Siemens Sans Global"/>
        </w:rPr>
      </w:pPr>
      <w:bookmarkStart w:id="4" w:name="_Hlk38012412"/>
      <w:r>
        <w:rPr>
          <w:rFonts w:ascii="Siemens Sans Global" w:eastAsia="Siemens Sans Global" w:hAnsi="Siemens Sans Global" w:cs="Siemens Sans Global" w:hint="eastAsia"/>
          <w:lang w:eastAsia="zh-CN"/>
        </w:rPr>
        <w:lastRenderedPageBreak/>
        <w:t>软件操作</w:t>
      </w:r>
    </w:p>
    <w:p w14:paraId="2DC1C9C1" w14:textId="6A057D41" w:rsidR="00833F81" w:rsidRDefault="00833F81" w:rsidP="00833F81">
      <w:pPr>
        <w:pStyle w:val="Heading2"/>
        <w:rPr>
          <w:rFonts w:ascii="Siemens Sans Global" w:eastAsia="Siemens Sans Global" w:hAnsi="Siemens Sans Global" w:cs="Siemens Sans Global"/>
          <w:lang w:eastAsia="zh-CN"/>
        </w:rPr>
      </w:pPr>
      <w:bookmarkStart w:id="5" w:name="OLE_LINK33"/>
      <w:r>
        <w:rPr>
          <w:rFonts w:ascii="Siemens Sans Global" w:eastAsia="Siemens Sans Global" w:hAnsi="Siemens Sans Global" w:cs="Siemens Sans Global" w:hint="eastAsia"/>
          <w:lang w:eastAsia="zh-CN"/>
        </w:rPr>
        <w:t>生成外部源文件</w:t>
      </w:r>
    </w:p>
    <w:p w14:paraId="6E92C5C6" w14:textId="76FF1E37" w:rsidR="00833F81" w:rsidRPr="00833F81" w:rsidRDefault="00833F81" w:rsidP="00833F81">
      <w:pPr>
        <w:pStyle w:val="BlockText"/>
        <w:ind w:left="0"/>
        <w:rPr>
          <w:rFonts w:ascii="Siemens Sans Global" w:eastAsia="Siemens Sans Global" w:hAnsi="Siemens Sans Global" w:cs="Siemens Sans Global" w:hint="eastAsia"/>
          <w:lang w:eastAsia="zh-CN"/>
        </w:rPr>
      </w:pPr>
      <w:r>
        <w:rPr>
          <w:rFonts w:ascii="Siemens Sans Global" w:eastAsia="Siemens Sans Global" w:hAnsi="Siemens Sans Global" w:cs="Siemens Sans Global" w:hint="eastAsia"/>
          <w:lang w:eastAsia="zh-CN"/>
        </w:rPr>
        <w:t>将外部获得的源代码复制到文本文件中，并把扩展名改为</w:t>
      </w:r>
      <w:r w:rsidRPr="00833F81">
        <w:rPr>
          <w:rFonts w:ascii="Siemens Sans Global" w:eastAsia="Siemens Sans Global" w:hAnsi="Siemens Sans Global" w:cs="Siemens Sans Global" w:hint="eastAsia"/>
          <w:lang w:eastAsia="zh-CN"/>
        </w:rPr>
        <w:t>“</w:t>
      </w:r>
      <w:r w:rsidRPr="00833F81">
        <w:rPr>
          <w:rFonts w:ascii="Siemens Sans Global" w:eastAsia="Siemens Sans Global" w:hAnsi="Siemens Sans Global" w:cs="Siemens Sans Global"/>
          <w:lang w:eastAsia="zh-CN"/>
        </w:rPr>
        <w:t>.scl”</w:t>
      </w:r>
    </w:p>
    <w:p w14:paraId="74F3881A" w14:textId="5AC52EFC" w:rsidR="00833F81" w:rsidRDefault="00833F81" w:rsidP="00833F81">
      <w:pPr>
        <w:pStyle w:val="BlockText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3FB17D0" wp14:editId="5A8FD402">
            <wp:extent cx="3726180" cy="3642360"/>
            <wp:effectExtent l="0" t="0" r="7620" b="0"/>
            <wp:docPr id="177719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EC5E" w14:textId="77777777" w:rsidR="00833F81" w:rsidRPr="00833F81" w:rsidRDefault="00833F81" w:rsidP="00833F81">
      <w:pPr>
        <w:pStyle w:val="BlockText"/>
        <w:rPr>
          <w:lang w:eastAsia="zh-CN"/>
        </w:rPr>
      </w:pPr>
    </w:p>
    <w:p w14:paraId="2355782A" w14:textId="1B2D23C4" w:rsidR="00076D3F" w:rsidRPr="00076D3F" w:rsidRDefault="00076D3F" w:rsidP="00076D3F">
      <w:pPr>
        <w:pStyle w:val="Heading2"/>
        <w:rPr>
          <w:rFonts w:ascii="Siemens Sans Global" w:eastAsia="Siemens Sans Global" w:hAnsi="Siemens Sans Global" w:cs="Siemens Sans Global"/>
          <w:lang w:eastAsia="zh-CN"/>
        </w:rPr>
      </w:pPr>
      <w:r>
        <w:rPr>
          <w:rFonts w:ascii="Siemens Sans Global" w:eastAsia="Siemens Sans Global" w:hAnsi="Siemens Sans Global" w:cs="Siemens Sans Global" w:hint="eastAsia"/>
          <w:lang w:eastAsia="zh-CN"/>
        </w:rPr>
        <w:t>TIA Portal</w:t>
      </w:r>
      <w:r w:rsidR="00D630FC">
        <w:rPr>
          <w:rFonts w:ascii="Siemens Sans Global" w:eastAsia="Siemens Sans Global" w:hAnsi="Siemens Sans Global" w:cs="Siemens Sans Global" w:hint="eastAsia"/>
          <w:lang w:eastAsia="zh-CN"/>
        </w:rPr>
        <w:t>里</w:t>
      </w:r>
      <w:r w:rsidR="003B5675">
        <w:rPr>
          <w:rFonts w:ascii="Siemens Sans Global" w:eastAsia="Siemens Sans Global" w:hAnsi="Siemens Sans Global" w:cs="Siemens Sans Global" w:hint="eastAsia"/>
          <w:lang w:eastAsia="zh-CN"/>
        </w:rPr>
        <w:t>打开项目</w:t>
      </w:r>
    </w:p>
    <w:bookmarkEnd w:id="5"/>
    <w:p w14:paraId="5DCA39E8" w14:textId="630537FA" w:rsidR="00FD038C" w:rsidRDefault="00FD038C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双击桌面快捷方式：</w:t>
      </w:r>
    </w:p>
    <w:p w14:paraId="48634040" w14:textId="744031FA" w:rsidR="009025A2" w:rsidRPr="009A36B1" w:rsidRDefault="00FD038C" w:rsidP="009025A2">
      <w:pPr>
        <w:pStyle w:val="BlockText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noProof/>
        </w:rPr>
        <w:drawing>
          <wp:inline distT="0" distB="0" distL="0" distR="0" wp14:anchorId="17099867" wp14:editId="66286708">
            <wp:extent cx="666750" cy="847725"/>
            <wp:effectExtent l="0" t="0" r="0" b="9525"/>
            <wp:docPr id="993635726" name="Picture 1" descr="A blue square with white text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35726" name="Picture 1" descr="A blue square with white text and blue lett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0E1D" w14:textId="23FCF17B" w:rsidR="000B3D34" w:rsidRDefault="003B5675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打开提供的项目</w:t>
      </w:r>
      <w:r w:rsidR="00BE67BF">
        <w:rPr>
          <w:rFonts w:ascii="Siemens Sans Global" w:eastAsia="Siemens Sans Global" w:hAnsi="Siemens Sans Global" w:cs="Siemens Sans Global" w:hint="eastAsia"/>
          <w:lang w:val="en-US" w:eastAsia="zh-CN"/>
        </w:rPr>
        <w:t>，这是一个归档的压缩文件</w:t>
      </w:r>
    </w:p>
    <w:p w14:paraId="4428B562" w14:textId="1D5C22F8" w:rsidR="003B5675" w:rsidRDefault="003B5675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noProof/>
          <w:lang w:val="en-US" w:eastAsia="zh-CN"/>
        </w:rPr>
        <w:lastRenderedPageBreak/>
        <w:drawing>
          <wp:inline distT="0" distB="0" distL="0" distR="0" wp14:anchorId="08AF6B37" wp14:editId="00A6E2EC">
            <wp:extent cx="5394960" cy="3550920"/>
            <wp:effectExtent l="0" t="0" r="0" b="0"/>
            <wp:docPr id="7190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4C61" w14:textId="77777777" w:rsidR="00D96C21" w:rsidRDefault="00D96C21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</w:p>
    <w:p w14:paraId="7E69AC7D" w14:textId="571D9678" w:rsidR="00D96C21" w:rsidRDefault="00D96C21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noProof/>
        </w:rPr>
        <w:drawing>
          <wp:inline distT="0" distB="0" distL="0" distR="0" wp14:anchorId="25226199" wp14:editId="3306E28E">
            <wp:extent cx="3028950" cy="2486025"/>
            <wp:effectExtent l="0" t="0" r="0" b="9525"/>
            <wp:docPr id="157376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622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59BF" w14:textId="77777777" w:rsidR="00D96C21" w:rsidRDefault="00D96C21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</w:p>
    <w:p w14:paraId="567EF942" w14:textId="5747AEB1" w:rsidR="00BE67BF" w:rsidRDefault="00BE67BF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在弹出的对话框选择需要一个路径用于存放解压后的项目文件</w:t>
      </w:r>
    </w:p>
    <w:p w14:paraId="44176A38" w14:textId="7AE8FCAF" w:rsidR="00BE67BF" w:rsidRDefault="00BE67BF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5732AEEC" wp14:editId="4E6D7C8F">
            <wp:extent cx="3248025" cy="2076450"/>
            <wp:effectExtent l="0" t="0" r="9525" b="0"/>
            <wp:docPr id="1987942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4230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2CC5" w14:textId="4EB51D1A" w:rsidR="003233D2" w:rsidRDefault="003233D2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打开项目视图</w:t>
      </w:r>
    </w:p>
    <w:p w14:paraId="3263EB7A" w14:textId="636DE997" w:rsidR="003233D2" w:rsidRDefault="003233D2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noProof/>
          <w:lang w:val="en-US" w:eastAsia="zh-CN"/>
        </w:rPr>
        <w:drawing>
          <wp:inline distT="0" distB="0" distL="0" distR="0" wp14:anchorId="5B8D0E5A" wp14:editId="56DFD151">
            <wp:extent cx="5394960" cy="3741420"/>
            <wp:effectExtent l="0" t="0" r="0" b="0"/>
            <wp:docPr id="1415584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7524" w14:textId="77777777" w:rsidR="00263384" w:rsidRDefault="00263384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</w:p>
    <w:p w14:paraId="6A433D5F" w14:textId="77777777" w:rsidR="00263384" w:rsidRDefault="00263384" w:rsidP="0023185C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</w:p>
    <w:p w14:paraId="113C9806" w14:textId="77777777" w:rsidR="00263384" w:rsidRPr="0023185C" w:rsidRDefault="00263384" w:rsidP="0023185C">
      <w:pPr>
        <w:pStyle w:val="BlockText"/>
        <w:ind w:left="0"/>
        <w:rPr>
          <w:rFonts w:ascii="Siemens Sans Global" w:eastAsia="Siemens Sans Global" w:hAnsi="Siemens Sans Global" w:cs="Siemens Sans Global" w:hint="eastAsia"/>
          <w:lang w:val="en-US" w:eastAsia="zh-CN"/>
        </w:rPr>
      </w:pPr>
    </w:p>
    <w:p w14:paraId="433FA6B7" w14:textId="6761D25C" w:rsidR="00015365" w:rsidRDefault="00D630FC" w:rsidP="004316AA">
      <w:pPr>
        <w:pStyle w:val="Heading2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TIA Portal里生成程序-</w:t>
      </w:r>
    </w:p>
    <w:p w14:paraId="1CF82568" w14:textId="70CED05D" w:rsidR="00D74431" w:rsidRDefault="001D5668" w:rsidP="004316AA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导入SCL源文件</w:t>
      </w:r>
    </w:p>
    <w:p w14:paraId="72A7E57D" w14:textId="0671ECFE" w:rsidR="00741CDC" w:rsidRDefault="00105163" w:rsidP="0013058B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noProof/>
          <w:lang w:val="en-US" w:eastAsia="zh-CN"/>
        </w:rPr>
        <w:lastRenderedPageBreak/>
        <w:drawing>
          <wp:inline distT="0" distB="0" distL="0" distR="0" wp14:anchorId="37480FC4" wp14:editId="7A71FE41">
            <wp:extent cx="5061294" cy="3276600"/>
            <wp:effectExtent l="0" t="0" r="6350" b="0"/>
            <wp:docPr id="1552118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58" cy="32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emens Sans Global" w:eastAsia="Siemens Sans Global" w:hAnsi="Siemens Sans Global" w:cs="Siemens Sans Global" w:hint="eastAsia"/>
          <w:lang w:val="en-US" w:eastAsia="zh-CN"/>
        </w:rPr>
        <w:t>选中</w:t>
      </w:r>
      <w:r w:rsidR="00263384">
        <w:rPr>
          <w:rFonts w:ascii="Siemens Sans Global" w:eastAsia="Siemens Sans Global" w:hAnsi="Siemens Sans Global" w:cs="Siemens Sans Global" w:hint="eastAsia"/>
          <w:lang w:val="en-US" w:eastAsia="zh-CN"/>
        </w:rPr>
        <w:t>选中</w:t>
      </w:r>
      <w:r>
        <w:rPr>
          <w:rFonts w:ascii="Siemens Sans Global" w:eastAsia="Siemens Sans Global" w:hAnsi="Siemens Sans Global" w:cs="Siemens Sans Global" w:hint="eastAsia"/>
          <w:lang w:val="en-US" w:eastAsia="zh-CN"/>
        </w:rPr>
        <w:t>导入的源文件，点击右键，选择</w:t>
      </w:r>
      <w:r w:rsidR="00AD5E2C">
        <w:rPr>
          <w:rFonts w:ascii="Siemens Sans Global" w:eastAsia="Siemens Sans Global" w:hAnsi="Siemens Sans Global" w:cs="Siemens Sans Global" w:hint="eastAsia"/>
          <w:lang w:val="en-US" w:eastAsia="zh-CN"/>
        </w:rPr>
        <w:t>“</w:t>
      </w:r>
      <w:r w:rsidR="00AD5E2C">
        <w:rPr>
          <w:rFonts w:ascii="Siemens Sans Global" w:eastAsia="Siemens Sans Global" w:hAnsi="Siemens Sans Global" w:cs="Siemens Sans Global" w:hint="eastAsia"/>
          <w:lang w:val="en-US" w:eastAsia="zh-CN"/>
        </w:rPr>
        <w:t>从源生成块</w:t>
      </w:r>
      <w:r w:rsidR="00AD5E2C">
        <w:rPr>
          <w:rFonts w:ascii="Siemens Sans Global" w:eastAsia="Siemens Sans Global" w:hAnsi="Siemens Sans Global" w:cs="Siemens Sans Global" w:hint="eastAsia"/>
          <w:lang w:val="en-US" w:eastAsia="zh-CN"/>
        </w:rPr>
        <w:t>”</w:t>
      </w:r>
    </w:p>
    <w:p w14:paraId="2F7BE2F6" w14:textId="4FF7DB61" w:rsidR="005957D9" w:rsidRDefault="00105163" w:rsidP="0013058B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/>
          <w:noProof/>
          <w:lang w:val="en-US" w:eastAsia="zh-CN"/>
        </w:rPr>
        <w:drawing>
          <wp:inline distT="0" distB="0" distL="0" distR="0" wp14:anchorId="1880A9DB" wp14:editId="44B3D62A">
            <wp:extent cx="3392612" cy="4747260"/>
            <wp:effectExtent l="0" t="0" r="0" b="0"/>
            <wp:docPr id="20369219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369" cy="477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37B0" w14:textId="7EE83931" w:rsidR="005957D9" w:rsidRDefault="005957D9" w:rsidP="0013058B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lastRenderedPageBreak/>
        <w:t>日志信息可以看出是否成功生成程序块，以及是否有错误或警告</w:t>
      </w:r>
    </w:p>
    <w:p w14:paraId="6C66FA8C" w14:textId="77777777" w:rsidR="00DF7D0E" w:rsidRDefault="005957D9" w:rsidP="0013058B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noProof/>
        </w:rPr>
        <w:drawing>
          <wp:inline distT="0" distB="0" distL="0" distR="0" wp14:anchorId="1E6E9FFA" wp14:editId="42EEBD3A">
            <wp:extent cx="5400675" cy="1383665"/>
            <wp:effectExtent l="0" t="0" r="9525" b="6985"/>
            <wp:docPr id="152807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767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592F" w14:textId="747B3C65" w:rsidR="0067008F" w:rsidRDefault="00B570C2" w:rsidP="000B58E2">
      <w:pPr>
        <w:pStyle w:val="Heading2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测试程序</w:t>
      </w:r>
    </w:p>
    <w:p w14:paraId="2214F34C" w14:textId="06FC1180" w:rsidR="006E781A" w:rsidRPr="008C2D2E" w:rsidRDefault="005F0CCB" w:rsidP="00641635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在项目树里找到</w:t>
      </w:r>
      <w:r w:rsidR="008C2D2E">
        <w:rPr>
          <w:rFonts w:ascii="Siemens Sans Global" w:eastAsia="Siemens Sans Global" w:hAnsi="Siemens Sans Global" w:cs="Siemens Sans Global" w:hint="eastAsia"/>
          <w:lang w:val="en-US" w:eastAsia="zh-CN"/>
        </w:rPr>
        <w:t>“测试套件”</w:t>
      </w:r>
      <w:r>
        <w:rPr>
          <w:rFonts w:ascii="Siemens Sans Global" w:eastAsia="Siemens Sans Global" w:hAnsi="Siemens Sans Global" w:cs="Siemens Sans Global" w:hint="eastAsia"/>
          <w:lang w:val="en-US" w:eastAsia="zh-CN"/>
        </w:rPr>
        <w:t>，展开后找到</w:t>
      </w:r>
      <w:r w:rsidR="008C2D2E">
        <w:rPr>
          <w:rFonts w:ascii="Siemens Sans Global" w:eastAsia="Siemens Sans Global" w:hAnsi="Siemens Sans Global" w:cs="Siemens Sans Global" w:hint="eastAsia"/>
          <w:lang w:val="en-US" w:eastAsia="zh-CN"/>
        </w:rPr>
        <w:t>“应用测试”</w:t>
      </w:r>
      <w:r>
        <w:rPr>
          <w:rFonts w:ascii="Siemens Sans Global" w:eastAsia="Siemens Sans Global" w:hAnsi="Siemens Sans Global" w:cs="Siemens Sans Global" w:hint="eastAsia"/>
          <w:lang w:val="en-US" w:eastAsia="zh-CN"/>
        </w:rPr>
        <w:t>，</w:t>
      </w:r>
      <w:r w:rsidR="008C2D2E">
        <w:rPr>
          <w:rFonts w:ascii="Siemens Sans Global" w:eastAsia="Siemens Sans Global" w:hAnsi="Siemens Sans Global" w:cs="Siemens Sans Global" w:hint="eastAsia"/>
          <w:lang w:val="en-US" w:eastAsia="zh-CN"/>
        </w:rPr>
        <w:t>选择相应测试用例，</w:t>
      </w:r>
      <w:r>
        <w:rPr>
          <w:rFonts w:ascii="Siemens Sans Global" w:eastAsia="Siemens Sans Global" w:hAnsi="Siemens Sans Global" w:cs="Siemens Sans Global" w:hint="eastAsia"/>
          <w:lang w:val="en-US" w:eastAsia="zh-CN"/>
        </w:rPr>
        <w:t>然后点击右键选择</w:t>
      </w:r>
      <w:r w:rsidR="008C2D2E">
        <w:rPr>
          <w:rFonts w:ascii="Siemens Sans Global" w:eastAsia="Siemens Sans Global" w:hAnsi="Siemens Sans Global" w:cs="Siemens Sans Global" w:hint="eastAsia"/>
          <w:lang w:val="en-US" w:eastAsia="zh-CN"/>
        </w:rPr>
        <w:t>“运行测试用例”</w:t>
      </w:r>
    </w:p>
    <w:p w14:paraId="73CB51D1" w14:textId="6DE3BA8B" w:rsidR="00FE49FF" w:rsidRDefault="008C2D2E" w:rsidP="00015365">
      <w:pPr>
        <w:pStyle w:val="BlockText"/>
        <w:ind w:left="1854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/>
          <w:noProof/>
          <w:lang w:val="en-US" w:eastAsia="zh-CN"/>
        </w:rPr>
        <w:drawing>
          <wp:inline distT="0" distB="0" distL="0" distR="0" wp14:anchorId="7258BBB3" wp14:editId="54786533">
            <wp:extent cx="3688080" cy="5547360"/>
            <wp:effectExtent l="0" t="0" r="7620" b="0"/>
            <wp:docPr id="1413975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AC62" w14:textId="41646622" w:rsidR="00000053" w:rsidRDefault="00000053" w:rsidP="00000053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lastRenderedPageBreak/>
        <w:t>在弹出的对话框中，选择</w:t>
      </w:r>
      <w:r w:rsidR="005121DA">
        <w:rPr>
          <w:rFonts w:ascii="Siemens Sans Global" w:eastAsia="Siemens Sans Global" w:hAnsi="Siemens Sans Global" w:cs="Siemens Sans Global" w:hint="eastAsia"/>
          <w:lang w:val="en-US" w:eastAsia="zh-CN"/>
        </w:rPr>
        <w:t>“连接”</w:t>
      </w:r>
      <w:r w:rsidR="00604183">
        <w:rPr>
          <w:rFonts w:ascii="Siemens Sans Global" w:eastAsia="Siemens Sans Global" w:hAnsi="Siemens Sans Global" w:cs="Siemens Sans Global" w:hint="eastAsia"/>
          <w:lang w:val="en-US" w:eastAsia="zh-CN"/>
        </w:rPr>
        <w:t>，开始自动测试</w:t>
      </w:r>
    </w:p>
    <w:p w14:paraId="22A7B44A" w14:textId="1A714F73" w:rsidR="00366958" w:rsidRDefault="005121DA" w:rsidP="00000053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/>
          <w:noProof/>
          <w:lang w:val="en-US" w:eastAsia="zh-CN"/>
        </w:rPr>
        <w:drawing>
          <wp:inline distT="0" distB="0" distL="0" distR="0" wp14:anchorId="55ABE10D" wp14:editId="0801BFEE">
            <wp:extent cx="3878580" cy="2453640"/>
            <wp:effectExtent l="0" t="0" r="7620" b="3810"/>
            <wp:docPr id="649687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6307" w14:textId="77777777" w:rsidR="00741CDC" w:rsidRDefault="00741CDC" w:rsidP="00000053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</w:p>
    <w:p w14:paraId="47CB43C2" w14:textId="4E934693" w:rsidR="00406CE8" w:rsidRDefault="00604183" w:rsidP="00000053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lang w:val="en-US" w:eastAsia="zh-CN"/>
        </w:rPr>
        <w:t>测试完成后，</w:t>
      </w:r>
      <w:r w:rsidR="002D5C06">
        <w:rPr>
          <w:rFonts w:ascii="Siemens Sans Global" w:eastAsia="Siemens Sans Global" w:hAnsi="Siemens Sans Global" w:cs="Siemens Sans Global" w:hint="eastAsia"/>
          <w:lang w:val="en-US" w:eastAsia="zh-CN"/>
        </w:rPr>
        <w:t>在巡视窗口中可以查看</w:t>
      </w:r>
      <w:r w:rsidR="00042585">
        <w:rPr>
          <w:rFonts w:ascii="Siemens Sans Global" w:eastAsia="Siemens Sans Global" w:hAnsi="Siemens Sans Global" w:cs="Siemens Sans Global" w:hint="eastAsia"/>
          <w:lang w:val="en-US" w:eastAsia="zh-CN"/>
        </w:rPr>
        <w:t>具体</w:t>
      </w:r>
      <w:r w:rsidR="002D5C06">
        <w:rPr>
          <w:rFonts w:ascii="Siemens Sans Global" w:eastAsia="Siemens Sans Global" w:hAnsi="Siemens Sans Global" w:cs="Siemens Sans Global" w:hint="eastAsia"/>
          <w:lang w:val="en-US" w:eastAsia="zh-CN"/>
        </w:rPr>
        <w:t>测试结果</w:t>
      </w:r>
      <w:r w:rsidR="00042585">
        <w:rPr>
          <w:rFonts w:ascii="Siemens Sans Global" w:eastAsia="Siemens Sans Global" w:hAnsi="Siemens Sans Global" w:cs="Siemens Sans Global" w:hint="eastAsia"/>
          <w:lang w:val="en-US" w:eastAsia="zh-CN"/>
        </w:rPr>
        <w:t>，包括每一个测试项是否通过。</w:t>
      </w:r>
    </w:p>
    <w:p w14:paraId="5EC5BB9D" w14:textId="69E06042" w:rsidR="004D33A8" w:rsidRDefault="00D67002" w:rsidP="00000053">
      <w:pPr>
        <w:pStyle w:val="BlockText"/>
        <w:ind w:left="0"/>
        <w:rPr>
          <w:rFonts w:ascii="Siemens Sans Global" w:eastAsia="Siemens Sans Global" w:hAnsi="Siemens Sans Global" w:cs="Siemens Sans Global"/>
          <w:lang w:val="en-US" w:eastAsia="zh-CN"/>
        </w:rPr>
      </w:pPr>
      <w:r>
        <w:rPr>
          <w:rFonts w:ascii="Siemens Sans Global" w:eastAsia="Siemens Sans Global" w:hAnsi="Siemens Sans Global" w:cs="Siemens Sans Global" w:hint="eastAsia"/>
          <w:noProof/>
          <w:lang w:val="en-US" w:eastAsia="zh-CN"/>
        </w:rPr>
        <w:drawing>
          <wp:inline distT="0" distB="0" distL="0" distR="0" wp14:anchorId="0E5B39B3" wp14:editId="3762F1BB">
            <wp:extent cx="5394960" cy="2834640"/>
            <wp:effectExtent l="0" t="0" r="0" b="3810"/>
            <wp:docPr id="21337741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sectPr w:rsidR="004D33A8">
      <w:headerReference w:type="even" r:id="rId34"/>
      <w:headerReference w:type="default" r:id="rId35"/>
      <w:pgSz w:w="11907" w:h="16839" w:code="9"/>
      <w:pgMar w:top="1134" w:right="1701" w:bottom="1701" w:left="1701" w:header="113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EDBAF" w14:textId="77777777" w:rsidR="0027261F" w:rsidRDefault="0027261F">
      <w:r>
        <w:separator/>
      </w:r>
    </w:p>
  </w:endnote>
  <w:endnote w:type="continuationSeparator" w:id="0">
    <w:p w14:paraId="3C331625" w14:textId="77777777" w:rsidR="0027261F" w:rsidRDefault="00272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ennial 45 Light">
    <w:altName w:val="Trebuchet MS"/>
    <w:charset w:val="00"/>
    <w:family w:val="auto"/>
    <w:pitch w:val="variable"/>
    <w:sig w:usb0="80000027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emens Serif Semibold">
    <w:altName w:val="Times New Roman"/>
    <w:panose1 w:val="00000000000000000000"/>
    <w:charset w:val="00"/>
    <w:family w:val="auto"/>
    <w:pitch w:val="variable"/>
    <w:sig w:usb0="A00002FF" w:usb1="0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emens Sans">
    <w:altName w:val="Times New Roman"/>
    <w:panose1 w:val="00000000000000000000"/>
    <w:charset w:val="00"/>
    <w:family w:val="auto"/>
    <w:pitch w:val="variable"/>
    <w:sig w:usb0="A00002FF" w:usb1="0000207B" w:usb2="00000000" w:usb3="00000000" w:csb0="0000019F" w:csb1="00000000"/>
  </w:font>
  <w:font w:name="Siemens Sans Black">
    <w:altName w:val="Calibri"/>
    <w:panose1 w:val="00000000000000000000"/>
    <w:charset w:val="00"/>
    <w:family w:val="auto"/>
    <w:pitch w:val="variable"/>
    <w:sig w:usb0="A00002FF" w:usb1="0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emens Sans Global">
    <w:panose1 w:val="00000000000000000000"/>
    <w:charset w:val="86"/>
    <w:family w:val="auto"/>
    <w:pitch w:val="variable"/>
    <w:sig w:usb0="A580AEAF" w:usb1="99DFFFFF" w:usb2="0000001A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1E0" w:firstRow="1" w:lastRow="1" w:firstColumn="1" w:lastColumn="1" w:noHBand="0" w:noVBand="0"/>
    </w:tblPr>
    <w:tblGrid>
      <w:gridCol w:w="814"/>
      <w:gridCol w:w="7691"/>
    </w:tblGrid>
    <w:tr w:rsidR="006D1DE9" w14:paraId="3818365B" w14:textId="77777777">
      <w:tc>
        <w:tcPr>
          <w:tcW w:w="828" w:type="dxa"/>
          <w:vAlign w:val="bottom"/>
        </w:tcPr>
        <w:p w14:paraId="5307B6D0" w14:textId="77777777" w:rsidR="006D1DE9" w:rsidRDefault="00897FCF">
          <w:pPr>
            <w:pStyle w:val="FuzeileSeitenzahl"/>
            <w:jc w:val="left"/>
          </w:pPr>
          <w:r>
            <w:fldChar w:fldCharType="begin"/>
          </w:r>
          <w:r>
            <w:instrText xml:space="preserve"> PAGE \* MERGEFORMAT </w:instrText>
          </w:r>
          <w:r>
            <w:fldChar w:fldCharType="separate"/>
          </w:r>
          <w:r>
            <w:rPr>
              <w:noProof/>
            </w:rPr>
            <w:t>4</w:t>
          </w:r>
          <w:r>
            <w:fldChar w:fldCharType="end"/>
          </w:r>
        </w:p>
      </w:tc>
      <w:tc>
        <w:tcPr>
          <w:tcW w:w="7893" w:type="dxa"/>
        </w:tcPr>
        <w:p w14:paraId="69FD25B9" w14:textId="79802E53" w:rsidR="006D1DE9" w:rsidRDefault="00000000">
          <w:pPr>
            <w:pStyle w:val="Footer"/>
            <w:jc w:val="right"/>
          </w:pPr>
          <w:fldSimple w:instr=" DOCPROPERTY &quot;AB-Kurztitel&quot; \* MERGEFORMAT ">
            <w:r w:rsidR="00592F89">
              <w:t>FAQ title</w:t>
            </w:r>
          </w:fldSimple>
        </w:p>
        <w:p w14:paraId="2F9D1415" w14:textId="451328FE" w:rsidR="006D1DE9" w:rsidRDefault="00000000">
          <w:pPr>
            <w:pStyle w:val="Footer"/>
            <w:jc w:val="right"/>
          </w:pPr>
          <w:fldSimple w:instr=" DOCPROPERTY &quot;Version-Ident.-Nr.&quot; \* MERGEFORMAT ">
            <w:r w:rsidR="00592F89">
              <w:t>V 0.0</w:t>
            </w:r>
          </w:fldSimple>
          <w:r w:rsidR="00897FCF">
            <w:t xml:space="preserve">, </w:t>
          </w:r>
          <w:r w:rsidR="00897FCF">
            <w:rPr>
              <w:szCs w:val="20"/>
            </w:rPr>
            <w:t xml:space="preserve">Beitrags-ID: </w:t>
          </w:r>
          <w:r w:rsidR="00897FCF">
            <w:rPr>
              <w:szCs w:val="20"/>
            </w:rPr>
            <w:fldChar w:fldCharType="begin"/>
          </w:r>
          <w:r w:rsidR="00897FCF">
            <w:rPr>
              <w:szCs w:val="20"/>
            </w:rPr>
            <w:instrText xml:space="preserve"> DOCPROPERTY "ID-Nummer" \* MERGEFORMAT </w:instrText>
          </w:r>
          <w:r w:rsidR="00897FCF">
            <w:rPr>
              <w:szCs w:val="20"/>
            </w:rPr>
            <w:fldChar w:fldCharType="separate"/>
          </w:r>
          <w:r w:rsidR="00592F89">
            <w:rPr>
              <w:szCs w:val="20"/>
            </w:rPr>
            <w:t>Entry ID</w:t>
          </w:r>
          <w:r w:rsidR="00897FCF">
            <w:rPr>
              <w:szCs w:val="20"/>
            </w:rPr>
            <w:fldChar w:fldCharType="end"/>
          </w:r>
        </w:p>
      </w:tc>
    </w:tr>
  </w:tbl>
  <w:p w14:paraId="13EA1AE7" w14:textId="77777777" w:rsidR="006D1DE9" w:rsidRDefault="006D1D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1E0" w:firstRow="1" w:lastRow="1" w:firstColumn="1" w:lastColumn="1" w:noHBand="0" w:noVBand="0"/>
    </w:tblPr>
    <w:tblGrid>
      <w:gridCol w:w="5079"/>
      <w:gridCol w:w="2510"/>
      <w:gridCol w:w="916"/>
    </w:tblGrid>
    <w:tr w:rsidR="006D1DE9" w14:paraId="150888DC" w14:textId="77777777">
      <w:tc>
        <w:tcPr>
          <w:tcW w:w="5211" w:type="dxa"/>
        </w:tcPr>
        <w:p w14:paraId="12557218" w14:textId="01D665E4" w:rsidR="006D1DE9" w:rsidRDefault="00E12C0A">
          <w:pPr>
            <w:pStyle w:val="Footer"/>
            <w:rPr>
              <w:lang w:val="en-US" w:eastAsia="zh-CN"/>
            </w:rPr>
          </w:pPr>
          <w:r>
            <w:rPr>
              <w:rFonts w:ascii="Siemens Sans Global" w:eastAsia="Siemens Sans Global" w:hAnsi="Siemens Sans Global" w:cs="Siemens Sans Global" w:hint="eastAsia"/>
              <w:lang w:eastAsia="zh-CN"/>
            </w:rPr>
            <w:t>202</w:t>
          </w:r>
          <w:r w:rsidR="00B25B25">
            <w:rPr>
              <w:rFonts w:ascii="Siemens Sans Global" w:eastAsia="Siemens Sans Global" w:hAnsi="Siemens Sans Global" w:cs="Siemens Sans Global" w:hint="eastAsia"/>
              <w:lang w:eastAsia="zh-CN"/>
            </w:rPr>
            <w:t>4 清华大学代码生成竞赛</w:t>
          </w:r>
        </w:p>
      </w:tc>
      <w:tc>
        <w:tcPr>
          <w:tcW w:w="2577" w:type="dxa"/>
          <w:vAlign w:val="bottom"/>
        </w:tcPr>
        <w:p w14:paraId="7306CE78" w14:textId="42D8FFFA" w:rsidR="006D1DE9" w:rsidRDefault="00897FCF">
          <w:pPr>
            <w:pStyle w:val="Footer"/>
            <w:jc w:val="center"/>
            <w:rPr>
              <w:lang w:val="en-US"/>
            </w:rPr>
          </w:pPr>
          <w:r>
            <w:rPr>
              <w:b/>
              <w:sz w:val="24"/>
            </w:rPr>
            <w:fldChar w:fldCharType="begin"/>
          </w:r>
          <w:r>
            <w:rPr>
              <w:b/>
              <w:sz w:val="24"/>
              <w:lang w:val="en-US"/>
            </w:rPr>
            <w:instrText xml:space="preserve"> DOCPROPERTY "Classification"  \* MERGEFORMAT </w:instrText>
          </w:r>
          <w:r>
            <w:rPr>
              <w:b/>
              <w:sz w:val="24"/>
            </w:rPr>
            <w:fldChar w:fldCharType="separate"/>
          </w:r>
          <w:r w:rsidR="00592F89" w:rsidRPr="00592F89">
            <w:rPr>
              <w:b/>
              <w:bCs/>
              <w:sz w:val="24"/>
              <w:lang w:val="en-US"/>
            </w:rPr>
            <w:t xml:space="preserve"> </w:t>
          </w:r>
          <w:r>
            <w:rPr>
              <w:b/>
              <w:sz w:val="24"/>
            </w:rPr>
            <w:fldChar w:fldCharType="end"/>
          </w:r>
        </w:p>
      </w:tc>
      <w:tc>
        <w:tcPr>
          <w:tcW w:w="933" w:type="dxa"/>
          <w:vAlign w:val="bottom"/>
        </w:tcPr>
        <w:p w14:paraId="672BC3EF" w14:textId="77777777" w:rsidR="006D1DE9" w:rsidRDefault="00897FCF">
          <w:pPr>
            <w:pStyle w:val="FuzeileSeitenzahl"/>
          </w:pPr>
          <w:r>
            <w:fldChar w:fldCharType="begin"/>
          </w:r>
          <w:r>
            <w:instrText xml:space="preserve"> PAGE \* MERGEFORMAT </w:instrText>
          </w:r>
          <w:r>
            <w:fldChar w:fldCharType="separate"/>
          </w:r>
          <w:r>
            <w:rPr>
              <w:noProof/>
            </w:rPr>
            <w:t>3</w:t>
          </w:r>
          <w:r>
            <w:fldChar w:fldCharType="end"/>
          </w:r>
        </w:p>
      </w:tc>
    </w:tr>
  </w:tbl>
  <w:p w14:paraId="03771C05" w14:textId="77777777" w:rsidR="006D1DE9" w:rsidRDefault="006D1DE9">
    <w:pPr>
      <w:pStyle w:val="Footer"/>
      <w:rPr>
        <w:lang w:val="fr-F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9EE7C" w14:textId="77777777" w:rsidR="006D1DE9" w:rsidRDefault="006D1DE9">
    <w:pPr>
      <w:pStyle w:val="Header"/>
    </w:pPr>
  </w:p>
  <w:p w14:paraId="201EC08C" w14:textId="77777777" w:rsidR="006D1DE9" w:rsidRDefault="006D1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1213A" w14:textId="77777777" w:rsidR="0027261F" w:rsidRDefault="0027261F">
      <w:r>
        <w:separator/>
      </w:r>
    </w:p>
  </w:footnote>
  <w:footnote w:type="continuationSeparator" w:id="0">
    <w:p w14:paraId="3FDB0FCC" w14:textId="77777777" w:rsidR="0027261F" w:rsidRDefault="002726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1E0" w:firstRow="1" w:lastRow="1" w:firstColumn="1" w:lastColumn="1" w:noHBand="0" w:noVBand="0"/>
    </w:tblPr>
    <w:tblGrid>
      <w:gridCol w:w="8505"/>
    </w:tblGrid>
    <w:tr w:rsidR="006D1DE9" w14:paraId="18AA72F4" w14:textId="77777777">
      <w:tc>
        <w:tcPr>
          <w:tcW w:w="8721" w:type="dxa"/>
          <w:tcBorders>
            <w:bottom w:val="single" w:sz="4" w:space="0" w:color="auto"/>
          </w:tcBorders>
        </w:tcPr>
        <w:p w14:paraId="445F5771" w14:textId="6421A43A" w:rsidR="006D1DE9" w:rsidRDefault="00000000">
          <w:pPr>
            <w:pStyle w:val="Header"/>
          </w:pPr>
          <w:fldSimple w:instr=" DOCPROPERTY &quot;AB-Kurztitel&quot;  \* MERGEFORMAT ">
            <w:r w:rsidR="00592F89">
              <w:t>FAQ title</w:t>
            </w:r>
          </w:fldSimple>
          <w:r w:rsidR="00897FCF">
            <w:fldChar w:fldCharType="begin"/>
          </w:r>
          <w:r w:rsidR="00897FCF">
            <w:instrText xml:space="preserve"> STYLEREF "Blocktext" \* MERGEFORMAT </w:instrText>
          </w:r>
          <w:r w:rsidR="00897FCF">
            <w:fldChar w:fldCharType="separate"/>
          </w:r>
          <w:r w:rsidR="00592F89">
            <w:rPr>
              <w:b/>
              <w:bCs/>
              <w:noProof/>
              <w:lang w:val="en-US"/>
            </w:rPr>
            <w:t>Error! Use the Home tab to apply Blocktext to the text that you want to appear here.</w:t>
          </w:r>
          <w:r w:rsidR="00897FCF">
            <w:fldChar w:fldCharType="end"/>
          </w:r>
          <w:r w:rsidR="00897FCF">
            <w:fldChar w:fldCharType="begin"/>
          </w:r>
          <w:r w:rsidR="00897FCF">
            <w:instrText xml:space="preserve"> STYLEREF "Blocktext" \* MERGEFORMAT </w:instrText>
          </w:r>
          <w:r w:rsidR="00897FCF">
            <w:fldChar w:fldCharType="separate"/>
          </w:r>
          <w:r w:rsidR="00592F89">
            <w:rPr>
              <w:b/>
              <w:bCs/>
              <w:noProof/>
              <w:lang w:val="en-US"/>
            </w:rPr>
            <w:t>Error! Use the Home tab to apply Blocktext to the text that you want to appear here.</w:t>
          </w:r>
          <w:r w:rsidR="00897FCF">
            <w:fldChar w:fldCharType="end"/>
          </w:r>
        </w:p>
      </w:tc>
    </w:tr>
    <w:tr w:rsidR="006D1DE9" w14:paraId="0FC172EA" w14:textId="77777777">
      <w:tc>
        <w:tcPr>
          <w:tcW w:w="8721" w:type="dxa"/>
          <w:tcBorders>
            <w:top w:val="single" w:sz="4" w:space="0" w:color="auto"/>
          </w:tcBorders>
        </w:tcPr>
        <w:p w14:paraId="5E08B981" w14:textId="77777777" w:rsidR="006D1DE9" w:rsidRDefault="006D1DE9">
          <w:pPr>
            <w:pStyle w:val="Header"/>
          </w:pPr>
        </w:p>
      </w:tc>
    </w:tr>
  </w:tbl>
  <w:p w14:paraId="0B6247D0" w14:textId="77777777" w:rsidR="006D1DE9" w:rsidRDefault="006D1D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0A762" w14:textId="77777777" w:rsidR="006D1DE9" w:rsidRDefault="00897FCF">
    <w:pPr>
      <w:pStyle w:val="Header"/>
    </w:pPr>
    <w:r>
      <w:rPr>
        <w:noProof/>
        <w:lang w:eastAsia="de-DE"/>
      </w:rPr>
      <w:drawing>
        <wp:anchor distT="0" distB="0" distL="114300" distR="114300" simplePos="0" relativeHeight="251665408" behindDoc="1" locked="0" layoutInCell="1" allowOverlap="1" wp14:anchorId="3D6F9894" wp14:editId="7D3D39C2">
          <wp:simplePos x="0" y="0"/>
          <wp:positionH relativeFrom="column">
            <wp:posOffset>-1116965</wp:posOffset>
          </wp:positionH>
          <wp:positionV relativeFrom="paragraph">
            <wp:posOffset>-267335</wp:posOffset>
          </wp:positionV>
          <wp:extent cx="7776988" cy="10913423"/>
          <wp:effectExtent l="0" t="0" r="0" b="254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7248_Onlinesupport-Visual_160412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6988" cy="1091342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de-DE"/>
      </w:rPr>
      <w:drawing>
        <wp:anchor distT="0" distB="0" distL="114300" distR="114300" simplePos="0" relativeHeight="251666432" behindDoc="0" locked="1" layoutInCell="0" allowOverlap="1" wp14:anchorId="30DDB912" wp14:editId="4511A91A">
          <wp:simplePos x="0" y="0"/>
          <wp:positionH relativeFrom="page">
            <wp:posOffset>5048885</wp:posOffset>
          </wp:positionH>
          <wp:positionV relativeFrom="page">
            <wp:posOffset>728345</wp:posOffset>
          </wp:positionV>
          <wp:extent cx="2016000" cy="856800"/>
          <wp:effectExtent l="0" t="0" r="3810" b="635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Grafik 32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6000" cy="85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1E0" w:firstRow="1" w:lastRow="1" w:firstColumn="1" w:lastColumn="1" w:noHBand="0" w:noVBand="0"/>
    </w:tblPr>
    <w:tblGrid>
      <w:gridCol w:w="8505"/>
    </w:tblGrid>
    <w:tr w:rsidR="006D1DE9" w14:paraId="45E100D0" w14:textId="77777777">
      <w:tc>
        <w:tcPr>
          <w:tcW w:w="8721" w:type="dxa"/>
          <w:tcBorders>
            <w:bottom w:val="single" w:sz="4" w:space="0" w:color="auto"/>
          </w:tcBorders>
        </w:tcPr>
        <w:p w14:paraId="59A5BA18" w14:textId="47271D5E" w:rsidR="006D1DE9" w:rsidRDefault="00000000">
          <w:pPr>
            <w:pStyle w:val="Header"/>
          </w:pPr>
          <w:fldSimple w:instr=" STYLEREF 1 \n  \* MERGEFORMAT ">
            <w:r w:rsidR="00592F89" w:rsidRPr="00592F89">
              <w:rPr>
                <w:bCs/>
                <w:noProof/>
              </w:rPr>
              <w:t>1</w:t>
            </w:r>
          </w:fldSimple>
          <w:r w:rsidR="00897FCF">
            <w:t xml:space="preserve"> </w:t>
          </w:r>
          <w:fldSimple w:instr=" STYLEREF 1 \* MERGEFORMAT ">
            <w:r w:rsidR="00592F89" w:rsidRPr="00592F89">
              <w:rPr>
                <w:rFonts w:ascii="宋体" w:eastAsia="宋体" w:hAnsi="宋体" w:cs="宋体" w:hint="eastAsia"/>
                <w:bCs/>
                <w:noProof/>
              </w:rPr>
              <w:t>总则</w:t>
            </w:r>
          </w:fldSimple>
        </w:p>
      </w:tc>
    </w:tr>
    <w:tr w:rsidR="006D1DE9" w14:paraId="7BCF059D" w14:textId="77777777">
      <w:tc>
        <w:tcPr>
          <w:tcW w:w="8721" w:type="dxa"/>
          <w:tcBorders>
            <w:top w:val="single" w:sz="4" w:space="0" w:color="auto"/>
          </w:tcBorders>
        </w:tcPr>
        <w:p w14:paraId="63E8FA16" w14:textId="77777777" w:rsidR="006D1DE9" w:rsidRDefault="006D1DE9">
          <w:pPr>
            <w:pStyle w:val="Header"/>
            <w:spacing w:before="60"/>
            <w:rPr>
              <w:i/>
            </w:rPr>
          </w:pPr>
        </w:p>
      </w:tc>
    </w:tr>
  </w:tbl>
  <w:p w14:paraId="50176041" w14:textId="531604C8" w:rsidR="006D1DE9" w:rsidRDefault="00897FCF">
    <w:pPr>
      <w:pStyle w:val="Seitenrandklein"/>
      <w:framePr w:w="567" w:h="12474" w:wrap="around" w:vAnchor="page" w:hAnchor="page" w:x="568" w:yAlign="center"/>
      <w:textDirection w:val="btLr"/>
      <w:rPr>
        <w:lang w:val="en-US"/>
      </w:rPr>
    </w:pPr>
    <w:r>
      <w:rPr>
        <w:lang w:val="en-US"/>
      </w:rPr>
      <w:t xml:space="preserve">Copyright </w:t>
    </w:r>
    <w:r>
      <w:sym w:font="Symbol" w:char="F0E3"/>
    </w:r>
    <w:r>
      <w:rPr>
        <w:lang w:val="en-US"/>
      </w:rPr>
      <w:t xml:space="preserve"> Siemens AG </w:t>
    </w:r>
    <w:r>
      <w:fldChar w:fldCharType="begin"/>
    </w:r>
    <w:r>
      <w:rPr>
        <w:lang w:val="en-US"/>
      </w:rPr>
      <w:instrText xml:space="preserve"> DOCPROPERTY "Copyright-Jahr"  \* MERGEFORMAT </w:instrText>
    </w:r>
    <w:r>
      <w:fldChar w:fldCharType="separate"/>
    </w:r>
    <w:r w:rsidR="00592F89">
      <w:rPr>
        <w:lang w:val="en-US"/>
      </w:rPr>
      <w:t>copyright year</w:t>
    </w:r>
    <w:r>
      <w:fldChar w:fldCharType="end"/>
    </w:r>
    <w:r>
      <w:rPr>
        <w:lang w:val="en-US"/>
      </w:rPr>
      <w:t xml:space="preserve"> All rights reserved</w:t>
    </w:r>
  </w:p>
  <w:p w14:paraId="2BD48025" w14:textId="77777777" w:rsidR="006D1DE9" w:rsidRDefault="006D1DE9">
    <w:pPr>
      <w:pStyle w:val="Header"/>
      <w:rPr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AF644" w14:textId="4FAC9593" w:rsidR="006D1DE9" w:rsidRDefault="00897FCF">
    <w:pPr>
      <w:pStyle w:val="Seitenrandklein"/>
      <w:framePr w:w="567" w:h="12474" w:wrap="around" w:vAnchor="page" w:hAnchor="page" w:x="568" w:yAlign="center"/>
      <w:textDirection w:val="btLr"/>
      <w:rPr>
        <w:lang w:val="en-US"/>
      </w:rPr>
    </w:pPr>
    <w:r>
      <w:sym w:font="Symbol" w:char="F0E3"/>
    </w:r>
    <w:r>
      <w:rPr>
        <w:lang w:val="en-US"/>
      </w:rPr>
      <w:t xml:space="preserve"> Siemens AG </w:t>
    </w:r>
    <w:r>
      <w:fldChar w:fldCharType="begin"/>
    </w:r>
    <w:r>
      <w:rPr>
        <w:lang w:val="en-US"/>
      </w:rPr>
      <w:instrText xml:space="preserve"> DOCPROPERTY "Copyright-Jahr"  \* MERGEFORMAT </w:instrText>
    </w:r>
    <w:r>
      <w:fldChar w:fldCharType="separate"/>
    </w:r>
    <w:r w:rsidR="00592F89">
      <w:rPr>
        <w:lang w:val="en-US"/>
      </w:rPr>
      <w:t>copyright year</w:t>
    </w:r>
    <w:r>
      <w:fldChar w:fldCharType="end"/>
    </w:r>
    <w:r>
      <w:rPr>
        <w:lang w:val="en-US"/>
      </w:rPr>
      <w:t xml:space="preserve"> All rights reserved</w:t>
    </w:r>
  </w:p>
  <w:tbl>
    <w:tblPr>
      <w:tblW w:w="0" w:type="auto"/>
      <w:tblLook w:val="01E0" w:firstRow="1" w:lastRow="1" w:firstColumn="1" w:lastColumn="1" w:noHBand="0" w:noVBand="0"/>
    </w:tblPr>
    <w:tblGrid>
      <w:gridCol w:w="8505"/>
    </w:tblGrid>
    <w:tr w:rsidR="006D1DE9" w14:paraId="6E3B1734" w14:textId="77777777" w:rsidTr="00FC20A7">
      <w:tc>
        <w:tcPr>
          <w:tcW w:w="8721" w:type="dxa"/>
        </w:tcPr>
        <w:p w14:paraId="11D68864" w14:textId="5B96424D" w:rsidR="006D1DE9" w:rsidRDefault="005C5FB3">
          <w:pPr>
            <w:pStyle w:val="Header"/>
          </w:pPr>
          <w:r>
            <w:t>S</w:t>
          </w:r>
          <w:r>
            <w:rPr>
              <w:rFonts w:hint="eastAsia"/>
              <w:lang w:eastAsia="zh-CN"/>
            </w:rPr>
            <w:t>iemens</w:t>
          </w:r>
        </w:p>
      </w:tc>
    </w:tr>
    <w:tr w:rsidR="00FC20A7" w14:paraId="6B462BB4" w14:textId="77777777">
      <w:tc>
        <w:tcPr>
          <w:tcW w:w="8721" w:type="dxa"/>
          <w:tcBorders>
            <w:bottom w:val="single" w:sz="4" w:space="0" w:color="auto"/>
          </w:tcBorders>
        </w:tcPr>
        <w:p w14:paraId="72A2D159" w14:textId="77777777" w:rsidR="00FC20A7" w:rsidRDefault="00FC20A7">
          <w:pPr>
            <w:pStyle w:val="Header"/>
          </w:pPr>
        </w:p>
      </w:tc>
    </w:tr>
  </w:tbl>
  <w:p w14:paraId="6BF60C8A" w14:textId="77777777" w:rsidR="006D1DE9" w:rsidRDefault="006D1D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69857D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19C049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74E9FE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21C178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45CAE7C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BD8090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A743DD"/>
    <w:multiLevelType w:val="hybridMultilevel"/>
    <w:tmpl w:val="674A1F7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03C07AA9"/>
    <w:multiLevelType w:val="hybridMultilevel"/>
    <w:tmpl w:val="6090F834"/>
    <w:lvl w:ilvl="0" w:tplc="9ECA2D2C">
      <w:start w:val="1"/>
      <w:numFmt w:val="bullet"/>
      <w:pStyle w:val="TabelleBulletTex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AB4497"/>
    <w:multiLevelType w:val="multilevel"/>
    <w:tmpl w:val="09B6D964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3419"/>
        </w:tabs>
        <w:ind w:left="3419" w:hanging="1151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3566"/>
        </w:tabs>
        <w:ind w:left="3566" w:hanging="129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708"/>
        </w:tabs>
        <w:ind w:left="37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799"/>
        </w:tabs>
        <w:ind w:left="3799" w:hanging="1531"/>
      </w:pPr>
      <w:rPr>
        <w:rFonts w:hint="default"/>
      </w:rPr>
    </w:lvl>
  </w:abstractNum>
  <w:abstractNum w:abstractNumId="9" w15:restartNumberingAfterBreak="0">
    <w:nsid w:val="085D7EF9"/>
    <w:multiLevelType w:val="hybridMultilevel"/>
    <w:tmpl w:val="5ADAC196"/>
    <w:lvl w:ilvl="0" w:tplc="3104F13E">
      <w:start w:val="1"/>
      <w:numFmt w:val="bullet"/>
      <w:pStyle w:val="BulletText1"/>
      <w:lvlText w:val=""/>
      <w:lvlJc w:val="left"/>
      <w:pPr>
        <w:tabs>
          <w:tab w:val="num" w:pos="1044"/>
        </w:tabs>
        <w:ind w:left="1041" w:hanging="357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990"/>
        </w:tabs>
        <w:ind w:left="99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710"/>
        </w:tabs>
        <w:ind w:left="17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430"/>
        </w:tabs>
        <w:ind w:left="24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150"/>
        </w:tabs>
        <w:ind w:left="315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590"/>
        </w:tabs>
        <w:ind w:left="45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310"/>
        </w:tabs>
        <w:ind w:left="531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</w:rPr>
    </w:lvl>
  </w:abstractNum>
  <w:abstractNum w:abstractNumId="10" w15:restartNumberingAfterBreak="0">
    <w:nsid w:val="0930161F"/>
    <w:multiLevelType w:val="multilevel"/>
    <w:tmpl w:val="D452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1A4FBE"/>
    <w:multiLevelType w:val="multilevel"/>
    <w:tmpl w:val="DDE0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8620EC"/>
    <w:multiLevelType w:val="multilevel"/>
    <w:tmpl w:val="4C02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017215"/>
    <w:multiLevelType w:val="multilevel"/>
    <w:tmpl w:val="B812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1C53EC"/>
    <w:multiLevelType w:val="multilevel"/>
    <w:tmpl w:val="8D7A2BA2"/>
    <w:lvl w:ilvl="0">
      <w:start w:val="1"/>
      <w:numFmt w:val="decimal"/>
      <w:pStyle w:val="TabelleNummerierteZeile"/>
      <w:lvlText w:val="%1"/>
      <w:lvlJc w:val="right"/>
      <w:pPr>
        <w:tabs>
          <w:tab w:val="num" w:pos="717"/>
        </w:tabs>
        <w:ind w:left="357" w:firstLine="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5253834"/>
    <w:multiLevelType w:val="multilevel"/>
    <w:tmpl w:val="E14C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7B7B3E"/>
    <w:multiLevelType w:val="multilevel"/>
    <w:tmpl w:val="7F2E75FA"/>
    <w:lvl w:ilvl="0">
      <w:start w:val="1"/>
      <w:numFmt w:val="decimal"/>
      <w:pStyle w:val="TabelleNummerierteListe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7" w15:restartNumberingAfterBreak="0">
    <w:nsid w:val="2C463FA0"/>
    <w:multiLevelType w:val="multilevel"/>
    <w:tmpl w:val="230C0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3E5448"/>
    <w:multiLevelType w:val="multilevel"/>
    <w:tmpl w:val="E272E052"/>
    <w:lvl w:ilvl="0">
      <w:start w:val="1"/>
      <w:numFmt w:val="decimal"/>
      <w:pStyle w:val="h1heading1"/>
      <w:lvlText w:val="%1"/>
      <w:lvlJc w:val="left"/>
      <w:pPr>
        <w:tabs>
          <w:tab w:val="num" w:pos="0"/>
        </w:tabs>
        <w:ind w:left="0" w:hanging="2268"/>
      </w:pPr>
      <w:rPr>
        <w:rFonts w:ascii="Arial Unicode MS" w:eastAsia="Arial Unicode MS" w:hAnsi="Arial Unicode MS" w:cs="Arial Unicode MS" w:hint="eastAsia"/>
      </w:rPr>
    </w:lvl>
    <w:lvl w:ilvl="1">
      <w:start w:val="1"/>
      <w:numFmt w:val="decimal"/>
      <w:pStyle w:val="h2heading2"/>
      <w:lvlText w:val="%1.%2"/>
      <w:lvlJc w:val="left"/>
      <w:pPr>
        <w:tabs>
          <w:tab w:val="num" w:pos="-1134"/>
        </w:tabs>
        <w:ind w:left="-1134" w:hanging="1134"/>
      </w:pPr>
      <w:rPr>
        <w:rFonts w:ascii="Arial Unicode MS" w:eastAsia="Arial Unicode MS" w:hAnsi="Arial Unicode MS" w:cs="Arial Unicode MS" w:hint="eastAsia"/>
      </w:rPr>
    </w:lvl>
    <w:lvl w:ilvl="2">
      <w:start w:val="1"/>
      <w:numFmt w:val="decimal"/>
      <w:pStyle w:val="h3heading3"/>
      <w:lvlText w:val="%1.%2.%3"/>
      <w:lvlJc w:val="left"/>
      <w:pPr>
        <w:tabs>
          <w:tab w:val="num" w:pos="-1134"/>
        </w:tabs>
        <w:ind w:left="-1134" w:hanging="1134"/>
      </w:pPr>
      <w:rPr>
        <w:rFonts w:ascii="Arial Unicode MS" w:eastAsia="Arial Unicode MS" w:hAnsi="Arial Unicode MS" w:cs="Arial Unicode MS" w:hint="eastAsia"/>
      </w:rPr>
    </w:lvl>
    <w:lvl w:ilvl="3">
      <w:start w:val="1"/>
      <w:numFmt w:val="decimal"/>
      <w:pStyle w:val="h4heading4"/>
      <w:lvlText w:val="%1.%2.%3.%4"/>
      <w:lvlJc w:val="left"/>
      <w:pPr>
        <w:tabs>
          <w:tab w:val="num" w:pos="-1134"/>
        </w:tabs>
        <w:ind w:left="-1134" w:hanging="1134"/>
      </w:pPr>
      <w:rPr>
        <w:rFonts w:ascii="Arial Unicode MS" w:eastAsia="Arial Unicode MS" w:hAnsi="Arial Unicode MS" w:cs="Arial Unicode MS" w:hint="eastAsia"/>
      </w:rPr>
    </w:lvl>
    <w:lvl w:ilvl="4">
      <w:start w:val="1"/>
      <w:numFmt w:val="decimal"/>
      <w:lvlRestart w:val="0"/>
      <w:suff w:val="space"/>
      <w:lvlText w:val="Bild %1-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lvlRestart w:val="0"/>
      <w:suff w:val="space"/>
      <w:lvlText w:val="Tabelle %1-%6."/>
      <w:lvlJc w:val="left"/>
      <w:pPr>
        <w:ind w:left="0" w:firstLine="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9" w15:restartNumberingAfterBreak="0">
    <w:nsid w:val="36BC0BBE"/>
    <w:multiLevelType w:val="hybridMultilevel"/>
    <w:tmpl w:val="00587270"/>
    <w:lvl w:ilvl="0" w:tplc="04090001">
      <w:start w:val="1"/>
      <w:numFmt w:val="bullet"/>
      <w:lvlText w:val=""/>
      <w:lvlJc w:val="left"/>
      <w:pPr>
        <w:ind w:left="18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8" w:hanging="360"/>
      </w:pPr>
      <w:rPr>
        <w:rFonts w:ascii="Wingdings" w:hAnsi="Wingdings" w:hint="default"/>
      </w:rPr>
    </w:lvl>
  </w:abstractNum>
  <w:abstractNum w:abstractNumId="20" w15:restartNumberingAfterBreak="0">
    <w:nsid w:val="3A7B3B69"/>
    <w:multiLevelType w:val="hybridMultilevel"/>
    <w:tmpl w:val="C6B6D03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3CE67ABA"/>
    <w:multiLevelType w:val="multilevel"/>
    <w:tmpl w:val="89109332"/>
    <w:name w:val="lt_ol_1"/>
    <w:lvl w:ilvl="0">
      <w:start w:val="1"/>
      <w:numFmt w:val="decimal"/>
      <w:suff w:val="nothing"/>
      <w:lvlText w:val=""/>
      <w:lvlJc w:val="left"/>
      <w:pPr>
        <w:tabs>
          <w:tab w:val="num" w:pos="360"/>
        </w:tabs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szCs w:val="24"/>
        <w:u w:val="none" w:color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"/>
      <w:lvlJc w:val="left"/>
      <w:pPr>
        <w:tabs>
          <w:tab w:val="num" w:pos="283"/>
        </w:tabs>
        <w:ind w:left="283" w:hanging="283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2" w15:restartNumberingAfterBreak="0">
    <w:nsid w:val="429341B2"/>
    <w:multiLevelType w:val="multilevel"/>
    <w:tmpl w:val="4AF4F19A"/>
    <w:lvl w:ilvl="0">
      <w:start w:val="1"/>
      <w:numFmt w:val="lowerLetter"/>
      <w:pStyle w:val="NummerierteListe2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 w:tentative="1">
      <w:start w:val="1"/>
      <w:numFmt w:val="lowerRoman"/>
      <w:lvlText w:val="%3."/>
      <w:lvlJc w:val="right"/>
      <w:pPr>
        <w:ind w:left="3294" w:hanging="180"/>
      </w:pPr>
    </w:lvl>
    <w:lvl w:ilvl="3" w:tentative="1">
      <w:start w:val="1"/>
      <w:numFmt w:val="decimal"/>
      <w:lvlText w:val="%4."/>
      <w:lvlJc w:val="left"/>
      <w:pPr>
        <w:ind w:left="4014" w:hanging="360"/>
      </w:pPr>
    </w:lvl>
    <w:lvl w:ilvl="4" w:tentative="1">
      <w:start w:val="1"/>
      <w:numFmt w:val="lowerLetter"/>
      <w:lvlText w:val="%5."/>
      <w:lvlJc w:val="left"/>
      <w:pPr>
        <w:ind w:left="4734" w:hanging="360"/>
      </w:pPr>
    </w:lvl>
    <w:lvl w:ilvl="5" w:tentative="1">
      <w:start w:val="1"/>
      <w:numFmt w:val="lowerRoman"/>
      <w:lvlText w:val="%6."/>
      <w:lvlJc w:val="right"/>
      <w:pPr>
        <w:ind w:left="5454" w:hanging="180"/>
      </w:pPr>
    </w:lvl>
    <w:lvl w:ilvl="6" w:tentative="1">
      <w:start w:val="1"/>
      <w:numFmt w:val="decimal"/>
      <w:lvlText w:val="%7."/>
      <w:lvlJc w:val="left"/>
      <w:pPr>
        <w:ind w:left="6174" w:hanging="360"/>
      </w:pPr>
    </w:lvl>
    <w:lvl w:ilvl="7" w:tentative="1">
      <w:start w:val="1"/>
      <w:numFmt w:val="lowerLetter"/>
      <w:lvlText w:val="%8."/>
      <w:lvlJc w:val="left"/>
      <w:pPr>
        <w:ind w:left="6894" w:hanging="360"/>
      </w:pPr>
    </w:lvl>
    <w:lvl w:ilvl="8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 w15:restartNumberingAfterBreak="0">
    <w:nsid w:val="43CE0537"/>
    <w:multiLevelType w:val="hybridMultilevel"/>
    <w:tmpl w:val="45484DBE"/>
    <w:lvl w:ilvl="0" w:tplc="70A60966">
      <w:start w:val="1"/>
      <w:numFmt w:val="bullet"/>
      <w:pStyle w:val="BulletText2"/>
      <w:lvlText w:val="–"/>
      <w:lvlJc w:val="left"/>
      <w:pPr>
        <w:tabs>
          <w:tab w:val="num" w:pos="1851"/>
        </w:tabs>
        <w:ind w:left="1848" w:hanging="357"/>
      </w:pPr>
      <w:rPr>
        <w:rFonts w:ascii="Centennial 45 Light" w:hAnsi="Centennial 45 Light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D87C50"/>
    <w:multiLevelType w:val="multilevel"/>
    <w:tmpl w:val="94703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AC5ED9"/>
    <w:multiLevelType w:val="hybridMultilevel"/>
    <w:tmpl w:val="83B6466C"/>
    <w:lvl w:ilvl="0" w:tplc="052497D6">
      <w:start w:val="1"/>
      <w:numFmt w:val="decimal"/>
      <w:lvlText w:val="%1."/>
      <w:lvlJc w:val="left"/>
      <w:pPr>
        <w:ind w:left="1494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>
      <w:start w:val="1"/>
      <w:numFmt w:val="lowerRoman"/>
      <w:lvlText w:val="%3."/>
      <w:lvlJc w:val="right"/>
      <w:pPr>
        <w:ind w:left="2934" w:hanging="180"/>
      </w:pPr>
    </w:lvl>
    <w:lvl w:ilvl="3" w:tplc="0409000F">
      <w:start w:val="1"/>
      <w:numFmt w:val="decimal"/>
      <w:lvlText w:val="%4."/>
      <w:lvlJc w:val="left"/>
      <w:pPr>
        <w:ind w:left="3654" w:hanging="360"/>
      </w:pPr>
    </w:lvl>
    <w:lvl w:ilvl="4" w:tplc="04090019">
      <w:start w:val="1"/>
      <w:numFmt w:val="lowerLetter"/>
      <w:lvlText w:val="%5."/>
      <w:lvlJc w:val="left"/>
      <w:pPr>
        <w:ind w:left="4374" w:hanging="360"/>
      </w:pPr>
    </w:lvl>
    <w:lvl w:ilvl="5" w:tplc="0409001B">
      <w:start w:val="1"/>
      <w:numFmt w:val="lowerRoman"/>
      <w:lvlText w:val="%6."/>
      <w:lvlJc w:val="right"/>
      <w:pPr>
        <w:ind w:left="5094" w:hanging="180"/>
      </w:pPr>
    </w:lvl>
    <w:lvl w:ilvl="6" w:tplc="0409000F">
      <w:start w:val="1"/>
      <w:numFmt w:val="decimal"/>
      <w:lvlText w:val="%7."/>
      <w:lvlJc w:val="left"/>
      <w:pPr>
        <w:ind w:left="5814" w:hanging="360"/>
      </w:pPr>
    </w:lvl>
    <w:lvl w:ilvl="7" w:tplc="04090019">
      <w:start w:val="1"/>
      <w:numFmt w:val="lowerLetter"/>
      <w:lvlText w:val="%8."/>
      <w:lvlJc w:val="left"/>
      <w:pPr>
        <w:ind w:left="6534" w:hanging="360"/>
      </w:pPr>
    </w:lvl>
    <w:lvl w:ilvl="8" w:tplc="0409001B">
      <w:start w:val="1"/>
      <w:numFmt w:val="lowerRoman"/>
      <w:lvlText w:val="%9."/>
      <w:lvlJc w:val="right"/>
      <w:pPr>
        <w:ind w:left="7254" w:hanging="180"/>
      </w:pPr>
    </w:lvl>
  </w:abstractNum>
  <w:abstractNum w:abstractNumId="26" w15:restartNumberingAfterBreak="0">
    <w:nsid w:val="4C837534"/>
    <w:multiLevelType w:val="multilevel"/>
    <w:tmpl w:val="2BBAC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546F8B"/>
    <w:multiLevelType w:val="multilevel"/>
    <w:tmpl w:val="EF60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4E5994"/>
    <w:multiLevelType w:val="multilevel"/>
    <w:tmpl w:val="71D0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1C7DD9"/>
    <w:multiLevelType w:val="hybridMultilevel"/>
    <w:tmpl w:val="977C0FC4"/>
    <w:lvl w:ilvl="0" w:tplc="445ABF18">
      <w:start w:val="1"/>
      <w:numFmt w:val="decimal"/>
      <w:lvlText w:val="%1、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0" w15:restartNumberingAfterBreak="0">
    <w:nsid w:val="5F3D7002"/>
    <w:multiLevelType w:val="multilevel"/>
    <w:tmpl w:val="E7625504"/>
    <w:lvl w:ilvl="0">
      <w:start w:val="1"/>
      <w:numFmt w:val="decimal"/>
      <w:pStyle w:val="NummerierteListe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8" w:hanging="360"/>
      </w:pPr>
    </w:lvl>
    <w:lvl w:ilvl="2" w:tentative="1">
      <w:start w:val="1"/>
      <w:numFmt w:val="lowerRoman"/>
      <w:lvlText w:val="%3."/>
      <w:lvlJc w:val="right"/>
      <w:pPr>
        <w:ind w:left="2938" w:hanging="180"/>
      </w:pPr>
    </w:lvl>
    <w:lvl w:ilvl="3" w:tentative="1">
      <w:start w:val="1"/>
      <w:numFmt w:val="decimal"/>
      <w:lvlText w:val="%4."/>
      <w:lvlJc w:val="left"/>
      <w:pPr>
        <w:ind w:left="3658" w:hanging="360"/>
      </w:pPr>
    </w:lvl>
    <w:lvl w:ilvl="4" w:tentative="1">
      <w:start w:val="1"/>
      <w:numFmt w:val="lowerLetter"/>
      <w:lvlText w:val="%5."/>
      <w:lvlJc w:val="left"/>
      <w:pPr>
        <w:ind w:left="4378" w:hanging="360"/>
      </w:pPr>
    </w:lvl>
    <w:lvl w:ilvl="5" w:tentative="1">
      <w:start w:val="1"/>
      <w:numFmt w:val="lowerRoman"/>
      <w:lvlText w:val="%6."/>
      <w:lvlJc w:val="right"/>
      <w:pPr>
        <w:ind w:left="5098" w:hanging="180"/>
      </w:pPr>
    </w:lvl>
    <w:lvl w:ilvl="6" w:tentative="1">
      <w:start w:val="1"/>
      <w:numFmt w:val="decimal"/>
      <w:lvlText w:val="%7."/>
      <w:lvlJc w:val="left"/>
      <w:pPr>
        <w:ind w:left="5818" w:hanging="360"/>
      </w:pPr>
    </w:lvl>
    <w:lvl w:ilvl="7" w:tentative="1">
      <w:start w:val="1"/>
      <w:numFmt w:val="lowerLetter"/>
      <w:lvlText w:val="%8."/>
      <w:lvlJc w:val="left"/>
      <w:pPr>
        <w:ind w:left="6538" w:hanging="360"/>
      </w:pPr>
    </w:lvl>
    <w:lvl w:ilvl="8" w:tentative="1">
      <w:start w:val="1"/>
      <w:numFmt w:val="lowerRoman"/>
      <w:lvlText w:val="%9."/>
      <w:lvlJc w:val="right"/>
      <w:pPr>
        <w:ind w:left="7258" w:hanging="180"/>
      </w:pPr>
    </w:lvl>
  </w:abstractNum>
  <w:abstractNum w:abstractNumId="31" w15:restartNumberingAfterBreak="0">
    <w:nsid w:val="609D3EDD"/>
    <w:multiLevelType w:val="multilevel"/>
    <w:tmpl w:val="42D44F86"/>
    <w:lvl w:ilvl="0">
      <w:start w:val="1"/>
      <w:numFmt w:val="lowerLetter"/>
      <w:pStyle w:val="TabelleNummerierteListe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73385E"/>
    <w:multiLevelType w:val="multilevel"/>
    <w:tmpl w:val="6586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9D10FB"/>
    <w:multiLevelType w:val="multilevel"/>
    <w:tmpl w:val="BD8C134C"/>
    <w:lvl w:ilvl="0">
      <w:start w:val="1"/>
      <w:numFmt w:val="decimal"/>
      <w:pStyle w:val="TabelleAutoNummerierung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5" w:hanging="360"/>
      </w:pPr>
    </w:lvl>
    <w:lvl w:ilvl="2" w:tentative="1">
      <w:start w:val="1"/>
      <w:numFmt w:val="lowerRoman"/>
      <w:lvlText w:val="%3."/>
      <w:lvlJc w:val="right"/>
      <w:pPr>
        <w:ind w:left="2225" w:hanging="180"/>
      </w:pPr>
    </w:lvl>
    <w:lvl w:ilvl="3" w:tentative="1">
      <w:start w:val="1"/>
      <w:numFmt w:val="decimal"/>
      <w:lvlText w:val="%4."/>
      <w:lvlJc w:val="left"/>
      <w:pPr>
        <w:ind w:left="2945" w:hanging="360"/>
      </w:pPr>
    </w:lvl>
    <w:lvl w:ilvl="4" w:tentative="1">
      <w:start w:val="1"/>
      <w:numFmt w:val="lowerLetter"/>
      <w:lvlText w:val="%5."/>
      <w:lvlJc w:val="left"/>
      <w:pPr>
        <w:ind w:left="3665" w:hanging="360"/>
      </w:pPr>
    </w:lvl>
    <w:lvl w:ilvl="5" w:tentative="1">
      <w:start w:val="1"/>
      <w:numFmt w:val="lowerRoman"/>
      <w:lvlText w:val="%6."/>
      <w:lvlJc w:val="right"/>
      <w:pPr>
        <w:ind w:left="4385" w:hanging="180"/>
      </w:pPr>
    </w:lvl>
    <w:lvl w:ilvl="6" w:tentative="1">
      <w:start w:val="1"/>
      <w:numFmt w:val="decimal"/>
      <w:lvlText w:val="%7."/>
      <w:lvlJc w:val="left"/>
      <w:pPr>
        <w:ind w:left="5105" w:hanging="360"/>
      </w:pPr>
    </w:lvl>
    <w:lvl w:ilvl="7" w:tentative="1">
      <w:start w:val="1"/>
      <w:numFmt w:val="lowerLetter"/>
      <w:lvlText w:val="%8."/>
      <w:lvlJc w:val="left"/>
      <w:pPr>
        <w:ind w:left="5825" w:hanging="360"/>
      </w:pPr>
    </w:lvl>
    <w:lvl w:ilvl="8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1675F30"/>
    <w:multiLevelType w:val="multilevel"/>
    <w:tmpl w:val="15C0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A051A8"/>
    <w:multiLevelType w:val="multilevel"/>
    <w:tmpl w:val="A1F84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583CBB"/>
    <w:multiLevelType w:val="multilevel"/>
    <w:tmpl w:val="4036E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B6521F"/>
    <w:multiLevelType w:val="multilevel"/>
    <w:tmpl w:val="78C8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8A248A"/>
    <w:multiLevelType w:val="hybridMultilevel"/>
    <w:tmpl w:val="975A0136"/>
    <w:lvl w:ilvl="0" w:tplc="65002DF0">
      <w:start w:val="1"/>
      <w:numFmt w:val="bullet"/>
      <w:pStyle w:val="TabelleBulletText2"/>
      <w:lvlText w:val="–"/>
      <w:lvlJc w:val="left"/>
      <w:pPr>
        <w:tabs>
          <w:tab w:val="num" w:pos="851"/>
        </w:tabs>
        <w:ind w:left="567" w:hanging="210"/>
      </w:pPr>
      <w:rPr>
        <w:rFonts w:ascii="Centennial 45 Light" w:hAnsi="Centennial 45 Light" w:hint="default"/>
        <w:sz w:val="16"/>
      </w:rPr>
    </w:lvl>
    <w:lvl w:ilvl="1" w:tplc="04070003">
      <w:start w:val="1"/>
      <w:numFmt w:val="bullet"/>
      <w:lvlText w:val="o"/>
      <w:lvlJc w:val="left"/>
      <w:pPr>
        <w:tabs>
          <w:tab w:val="num" w:pos="2076"/>
        </w:tabs>
        <w:ind w:left="2076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796"/>
        </w:tabs>
        <w:ind w:left="279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16"/>
        </w:tabs>
        <w:ind w:left="351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236"/>
        </w:tabs>
        <w:ind w:left="4236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956"/>
        </w:tabs>
        <w:ind w:left="495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676"/>
        </w:tabs>
        <w:ind w:left="567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396"/>
        </w:tabs>
        <w:ind w:left="6396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16"/>
        </w:tabs>
        <w:ind w:left="7116" w:hanging="360"/>
      </w:pPr>
      <w:rPr>
        <w:rFonts w:ascii="Wingdings" w:hAnsi="Wingdings" w:hint="default"/>
      </w:rPr>
    </w:lvl>
  </w:abstractNum>
  <w:num w:numId="1" w16cid:durableId="2078169214">
    <w:abstractNumId w:val="5"/>
  </w:num>
  <w:num w:numId="2" w16cid:durableId="1252544901">
    <w:abstractNumId w:val="9"/>
  </w:num>
  <w:num w:numId="3" w16cid:durableId="9528425">
    <w:abstractNumId w:val="23"/>
  </w:num>
  <w:num w:numId="4" w16cid:durableId="659425813">
    <w:abstractNumId w:val="14"/>
  </w:num>
  <w:num w:numId="5" w16cid:durableId="53893021">
    <w:abstractNumId w:val="7"/>
  </w:num>
  <w:num w:numId="6" w16cid:durableId="228468852">
    <w:abstractNumId w:val="38"/>
  </w:num>
  <w:num w:numId="7" w16cid:durableId="704209022">
    <w:abstractNumId w:val="4"/>
  </w:num>
  <w:num w:numId="8" w16cid:durableId="106824641">
    <w:abstractNumId w:val="3"/>
  </w:num>
  <w:num w:numId="9" w16cid:durableId="1709453429">
    <w:abstractNumId w:val="2"/>
  </w:num>
  <w:num w:numId="10" w16cid:durableId="702293628">
    <w:abstractNumId w:val="1"/>
  </w:num>
  <w:num w:numId="11" w16cid:durableId="2006126152">
    <w:abstractNumId w:val="0"/>
  </w:num>
  <w:num w:numId="12" w16cid:durableId="2121994460">
    <w:abstractNumId w:val="8"/>
  </w:num>
  <w:num w:numId="13" w16cid:durableId="699208742">
    <w:abstractNumId w:val="18"/>
  </w:num>
  <w:num w:numId="14" w16cid:durableId="199168640">
    <w:abstractNumId w:val="16"/>
  </w:num>
  <w:num w:numId="15" w16cid:durableId="1547140579">
    <w:abstractNumId w:val="30"/>
  </w:num>
  <w:num w:numId="16" w16cid:durableId="921137531">
    <w:abstractNumId w:val="22"/>
  </w:num>
  <w:num w:numId="17" w16cid:durableId="2080250919">
    <w:abstractNumId w:val="31"/>
  </w:num>
  <w:num w:numId="18" w16cid:durableId="248926911">
    <w:abstractNumId w:val="33"/>
  </w:num>
  <w:num w:numId="19" w16cid:durableId="972173388">
    <w:abstractNumId w:val="29"/>
  </w:num>
  <w:num w:numId="20" w16cid:durableId="9282690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4867383">
    <w:abstractNumId w:val="6"/>
  </w:num>
  <w:num w:numId="22" w16cid:durableId="190089639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4973130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16681520">
    <w:abstractNumId w:val="20"/>
  </w:num>
  <w:num w:numId="25" w16cid:durableId="291442626">
    <w:abstractNumId w:val="19"/>
  </w:num>
  <w:num w:numId="26" w16cid:durableId="104276600">
    <w:abstractNumId w:val="25"/>
  </w:num>
  <w:num w:numId="27" w16cid:durableId="2046054837">
    <w:abstractNumId w:val="35"/>
  </w:num>
  <w:num w:numId="28" w16cid:durableId="1490101009">
    <w:abstractNumId w:val="17"/>
  </w:num>
  <w:num w:numId="29" w16cid:durableId="241723489">
    <w:abstractNumId w:val="26"/>
  </w:num>
  <w:num w:numId="30" w16cid:durableId="266012543">
    <w:abstractNumId w:val="37"/>
  </w:num>
  <w:num w:numId="31" w16cid:durableId="1180894667">
    <w:abstractNumId w:val="27"/>
  </w:num>
  <w:num w:numId="32" w16cid:durableId="1522663940">
    <w:abstractNumId w:val="15"/>
  </w:num>
  <w:num w:numId="33" w16cid:durableId="2019115581">
    <w:abstractNumId w:val="24"/>
  </w:num>
  <w:num w:numId="34" w16cid:durableId="1472481461">
    <w:abstractNumId w:val="10"/>
  </w:num>
  <w:num w:numId="35" w16cid:durableId="193999350">
    <w:abstractNumId w:val="11"/>
  </w:num>
  <w:num w:numId="36" w16cid:durableId="1593053899">
    <w:abstractNumId w:val="32"/>
  </w:num>
  <w:num w:numId="37" w16cid:durableId="830373067">
    <w:abstractNumId w:val="36"/>
  </w:num>
  <w:num w:numId="38" w16cid:durableId="1273509518">
    <w:abstractNumId w:val="13"/>
  </w:num>
  <w:num w:numId="39" w16cid:durableId="636034699">
    <w:abstractNumId w:val="34"/>
  </w:num>
  <w:num w:numId="40" w16cid:durableId="2077243708">
    <w:abstractNumId w:val="28"/>
  </w:num>
  <w:num w:numId="41" w16cid:durableId="2010908723">
    <w:abstractNumId w:val="12"/>
  </w:num>
  <w:num w:numId="42" w16cid:durableId="118747795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4287094">
    <w:abstractNumId w:val="8"/>
  </w:num>
  <w:num w:numId="44" w16cid:durableId="1729453252">
    <w:abstractNumId w:val="8"/>
  </w:num>
  <w:num w:numId="45" w16cid:durableId="2104837598">
    <w:abstractNumId w:val="8"/>
  </w:num>
  <w:num w:numId="46" w16cid:durableId="2118140180">
    <w:abstractNumId w:val="8"/>
  </w:num>
  <w:num w:numId="47" w16cid:durableId="968627391">
    <w:abstractNumId w:va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linkStyles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50">
      <o:colormru v:ext="edit" colors="#8ca4b0,#dbe0e4,#8ca3b0,#949eaa,#d0d3da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DE9"/>
    <w:rsid w:val="00000053"/>
    <w:rsid w:val="00003AF1"/>
    <w:rsid w:val="00006D77"/>
    <w:rsid w:val="000101A8"/>
    <w:rsid w:val="0001060B"/>
    <w:rsid w:val="000152D5"/>
    <w:rsid w:val="00015365"/>
    <w:rsid w:val="00015469"/>
    <w:rsid w:val="0002073E"/>
    <w:rsid w:val="000229EF"/>
    <w:rsid w:val="00031899"/>
    <w:rsid w:val="00033C69"/>
    <w:rsid w:val="000345C4"/>
    <w:rsid w:val="0003523D"/>
    <w:rsid w:val="00040BEF"/>
    <w:rsid w:val="00042585"/>
    <w:rsid w:val="00042F98"/>
    <w:rsid w:val="000447D0"/>
    <w:rsid w:val="0004552D"/>
    <w:rsid w:val="00050FAA"/>
    <w:rsid w:val="00051008"/>
    <w:rsid w:val="00056D5A"/>
    <w:rsid w:val="0005716F"/>
    <w:rsid w:val="000574D4"/>
    <w:rsid w:val="00067761"/>
    <w:rsid w:val="00076D3F"/>
    <w:rsid w:val="00085EFA"/>
    <w:rsid w:val="000A49FD"/>
    <w:rsid w:val="000B3D34"/>
    <w:rsid w:val="000B58E2"/>
    <w:rsid w:val="000C0C98"/>
    <w:rsid w:val="000C4CC9"/>
    <w:rsid w:val="000D10E3"/>
    <w:rsid w:val="000D1799"/>
    <w:rsid w:val="000D2484"/>
    <w:rsid w:val="000D48AA"/>
    <w:rsid w:val="000E04CB"/>
    <w:rsid w:val="000E3DF0"/>
    <w:rsid w:val="000E441D"/>
    <w:rsid w:val="000E5367"/>
    <w:rsid w:val="000E545A"/>
    <w:rsid w:val="000F16D6"/>
    <w:rsid w:val="000F3B9B"/>
    <w:rsid w:val="000F45E7"/>
    <w:rsid w:val="001018F6"/>
    <w:rsid w:val="00105163"/>
    <w:rsid w:val="0010632B"/>
    <w:rsid w:val="0011508E"/>
    <w:rsid w:val="00117DD9"/>
    <w:rsid w:val="001243EC"/>
    <w:rsid w:val="00124851"/>
    <w:rsid w:val="00127054"/>
    <w:rsid w:val="0013058B"/>
    <w:rsid w:val="00135147"/>
    <w:rsid w:val="001353DD"/>
    <w:rsid w:val="00137F38"/>
    <w:rsid w:val="0014707B"/>
    <w:rsid w:val="00147A15"/>
    <w:rsid w:val="001516A1"/>
    <w:rsid w:val="00151C0B"/>
    <w:rsid w:val="001542D9"/>
    <w:rsid w:val="00157997"/>
    <w:rsid w:val="0016396D"/>
    <w:rsid w:val="00171115"/>
    <w:rsid w:val="00171276"/>
    <w:rsid w:val="001719DB"/>
    <w:rsid w:val="001753D8"/>
    <w:rsid w:val="0018109D"/>
    <w:rsid w:val="00184CC5"/>
    <w:rsid w:val="00186496"/>
    <w:rsid w:val="001870B1"/>
    <w:rsid w:val="00196AFD"/>
    <w:rsid w:val="001A6132"/>
    <w:rsid w:val="001A6707"/>
    <w:rsid w:val="001A709C"/>
    <w:rsid w:val="001B1F74"/>
    <w:rsid w:val="001B4E16"/>
    <w:rsid w:val="001B59A6"/>
    <w:rsid w:val="001C4D88"/>
    <w:rsid w:val="001C6580"/>
    <w:rsid w:val="001D37B5"/>
    <w:rsid w:val="001D3C75"/>
    <w:rsid w:val="001D5668"/>
    <w:rsid w:val="001D5A2E"/>
    <w:rsid w:val="001F0EE4"/>
    <w:rsid w:val="001F2510"/>
    <w:rsid w:val="001F25D2"/>
    <w:rsid w:val="001F25DE"/>
    <w:rsid w:val="001F51BA"/>
    <w:rsid w:val="001F5FD6"/>
    <w:rsid w:val="00210A2A"/>
    <w:rsid w:val="00210E38"/>
    <w:rsid w:val="002110EC"/>
    <w:rsid w:val="00212724"/>
    <w:rsid w:val="00217653"/>
    <w:rsid w:val="002233C1"/>
    <w:rsid w:val="00223D88"/>
    <w:rsid w:val="00227947"/>
    <w:rsid w:val="0023185C"/>
    <w:rsid w:val="002324AD"/>
    <w:rsid w:val="00236475"/>
    <w:rsid w:val="00237033"/>
    <w:rsid w:val="00240357"/>
    <w:rsid w:val="00240DD8"/>
    <w:rsid w:val="002424A9"/>
    <w:rsid w:val="002557C0"/>
    <w:rsid w:val="00257D5E"/>
    <w:rsid w:val="0026016E"/>
    <w:rsid w:val="00260E67"/>
    <w:rsid w:val="0026168C"/>
    <w:rsid w:val="00263384"/>
    <w:rsid w:val="0026585A"/>
    <w:rsid w:val="0026696A"/>
    <w:rsid w:val="0027261F"/>
    <w:rsid w:val="00272C7C"/>
    <w:rsid w:val="002745EB"/>
    <w:rsid w:val="00275E65"/>
    <w:rsid w:val="00285086"/>
    <w:rsid w:val="00285CB7"/>
    <w:rsid w:val="00286673"/>
    <w:rsid w:val="00292038"/>
    <w:rsid w:val="00295DF8"/>
    <w:rsid w:val="00297D2A"/>
    <w:rsid w:val="00297EEF"/>
    <w:rsid w:val="002A0347"/>
    <w:rsid w:val="002A4307"/>
    <w:rsid w:val="002A6092"/>
    <w:rsid w:val="002C2944"/>
    <w:rsid w:val="002C5A48"/>
    <w:rsid w:val="002D3036"/>
    <w:rsid w:val="002D4057"/>
    <w:rsid w:val="002D5C06"/>
    <w:rsid w:val="002E1B8D"/>
    <w:rsid w:val="002E1D8D"/>
    <w:rsid w:val="002E3E4A"/>
    <w:rsid w:val="002E5035"/>
    <w:rsid w:val="002F14E2"/>
    <w:rsid w:val="002F2D91"/>
    <w:rsid w:val="002F435E"/>
    <w:rsid w:val="00300F77"/>
    <w:rsid w:val="00301114"/>
    <w:rsid w:val="00301364"/>
    <w:rsid w:val="00301A9A"/>
    <w:rsid w:val="00302628"/>
    <w:rsid w:val="003048FD"/>
    <w:rsid w:val="00304D7D"/>
    <w:rsid w:val="003216FA"/>
    <w:rsid w:val="00321BF6"/>
    <w:rsid w:val="003233D2"/>
    <w:rsid w:val="00324F8A"/>
    <w:rsid w:val="00326F24"/>
    <w:rsid w:val="003310E6"/>
    <w:rsid w:val="00332577"/>
    <w:rsid w:val="0033359A"/>
    <w:rsid w:val="003360B2"/>
    <w:rsid w:val="003377E8"/>
    <w:rsid w:val="00343495"/>
    <w:rsid w:val="00345266"/>
    <w:rsid w:val="00346BFC"/>
    <w:rsid w:val="00353343"/>
    <w:rsid w:val="00355BF0"/>
    <w:rsid w:val="00366958"/>
    <w:rsid w:val="00371607"/>
    <w:rsid w:val="003749F1"/>
    <w:rsid w:val="00376025"/>
    <w:rsid w:val="0038029E"/>
    <w:rsid w:val="00383B19"/>
    <w:rsid w:val="00383C11"/>
    <w:rsid w:val="00384C9E"/>
    <w:rsid w:val="00390AD3"/>
    <w:rsid w:val="00397FE5"/>
    <w:rsid w:val="003A2589"/>
    <w:rsid w:val="003A4C1C"/>
    <w:rsid w:val="003B0049"/>
    <w:rsid w:val="003B2D60"/>
    <w:rsid w:val="003B559C"/>
    <w:rsid w:val="003B5675"/>
    <w:rsid w:val="003C0EBB"/>
    <w:rsid w:val="003C1F84"/>
    <w:rsid w:val="003C5313"/>
    <w:rsid w:val="003C6548"/>
    <w:rsid w:val="003C73F8"/>
    <w:rsid w:val="003D35A8"/>
    <w:rsid w:val="003D52F9"/>
    <w:rsid w:val="003D6D49"/>
    <w:rsid w:val="003E2484"/>
    <w:rsid w:val="003E64F9"/>
    <w:rsid w:val="003F3415"/>
    <w:rsid w:val="003F671A"/>
    <w:rsid w:val="003F7737"/>
    <w:rsid w:val="004034DB"/>
    <w:rsid w:val="00406051"/>
    <w:rsid w:val="00406CE8"/>
    <w:rsid w:val="00412EC5"/>
    <w:rsid w:val="00416E20"/>
    <w:rsid w:val="00420B23"/>
    <w:rsid w:val="00426B4F"/>
    <w:rsid w:val="004316AA"/>
    <w:rsid w:val="0043220F"/>
    <w:rsid w:val="0043320A"/>
    <w:rsid w:val="0043439C"/>
    <w:rsid w:val="00437867"/>
    <w:rsid w:val="00445C54"/>
    <w:rsid w:val="00447CE8"/>
    <w:rsid w:val="00460802"/>
    <w:rsid w:val="0046226A"/>
    <w:rsid w:val="00472466"/>
    <w:rsid w:val="00473A79"/>
    <w:rsid w:val="00476434"/>
    <w:rsid w:val="0048113D"/>
    <w:rsid w:val="00482BCA"/>
    <w:rsid w:val="004860D4"/>
    <w:rsid w:val="00490F5D"/>
    <w:rsid w:val="00493CC6"/>
    <w:rsid w:val="004A51A4"/>
    <w:rsid w:val="004B3859"/>
    <w:rsid w:val="004B6A7A"/>
    <w:rsid w:val="004C13D6"/>
    <w:rsid w:val="004D18F5"/>
    <w:rsid w:val="004D33A8"/>
    <w:rsid w:val="004D3F28"/>
    <w:rsid w:val="004E492E"/>
    <w:rsid w:val="004E79AD"/>
    <w:rsid w:val="004F1B2A"/>
    <w:rsid w:val="004F3A0E"/>
    <w:rsid w:val="004F7FB3"/>
    <w:rsid w:val="005046BF"/>
    <w:rsid w:val="00504C80"/>
    <w:rsid w:val="00504E02"/>
    <w:rsid w:val="00510B22"/>
    <w:rsid w:val="00511487"/>
    <w:rsid w:val="005121DA"/>
    <w:rsid w:val="00513E9D"/>
    <w:rsid w:val="00517C12"/>
    <w:rsid w:val="0052682E"/>
    <w:rsid w:val="00531AC9"/>
    <w:rsid w:val="00531CCE"/>
    <w:rsid w:val="00534C6C"/>
    <w:rsid w:val="00537948"/>
    <w:rsid w:val="00537E35"/>
    <w:rsid w:val="005405D1"/>
    <w:rsid w:val="005530BF"/>
    <w:rsid w:val="005567AC"/>
    <w:rsid w:val="005612EE"/>
    <w:rsid w:val="00565B2A"/>
    <w:rsid w:val="00566B93"/>
    <w:rsid w:val="00567275"/>
    <w:rsid w:val="00567B72"/>
    <w:rsid w:val="00567DF4"/>
    <w:rsid w:val="005716AB"/>
    <w:rsid w:val="00572350"/>
    <w:rsid w:val="00584903"/>
    <w:rsid w:val="00592F89"/>
    <w:rsid w:val="005957D9"/>
    <w:rsid w:val="00595EEE"/>
    <w:rsid w:val="005A0E0B"/>
    <w:rsid w:val="005A26A7"/>
    <w:rsid w:val="005A2CC5"/>
    <w:rsid w:val="005A4624"/>
    <w:rsid w:val="005A6DC4"/>
    <w:rsid w:val="005B09DB"/>
    <w:rsid w:val="005B176E"/>
    <w:rsid w:val="005B59BB"/>
    <w:rsid w:val="005C4BC2"/>
    <w:rsid w:val="005C5FB3"/>
    <w:rsid w:val="005C6978"/>
    <w:rsid w:val="005C73D2"/>
    <w:rsid w:val="005C78AE"/>
    <w:rsid w:val="005D2459"/>
    <w:rsid w:val="005D37BB"/>
    <w:rsid w:val="005D7EAD"/>
    <w:rsid w:val="005E300A"/>
    <w:rsid w:val="005E45B9"/>
    <w:rsid w:val="005E4ACA"/>
    <w:rsid w:val="005F0C79"/>
    <w:rsid w:val="005F0CCB"/>
    <w:rsid w:val="005F1B11"/>
    <w:rsid w:val="005F76CA"/>
    <w:rsid w:val="006008CE"/>
    <w:rsid w:val="006018A3"/>
    <w:rsid w:val="00604183"/>
    <w:rsid w:val="00611016"/>
    <w:rsid w:val="006128DB"/>
    <w:rsid w:val="00617A0B"/>
    <w:rsid w:val="00622F9A"/>
    <w:rsid w:val="00623F3D"/>
    <w:rsid w:val="00626751"/>
    <w:rsid w:val="00626960"/>
    <w:rsid w:val="006325F3"/>
    <w:rsid w:val="00635013"/>
    <w:rsid w:val="00641635"/>
    <w:rsid w:val="00642969"/>
    <w:rsid w:val="006439BD"/>
    <w:rsid w:val="00644682"/>
    <w:rsid w:val="00652E57"/>
    <w:rsid w:val="00654AF9"/>
    <w:rsid w:val="0065560F"/>
    <w:rsid w:val="006556C2"/>
    <w:rsid w:val="00657B84"/>
    <w:rsid w:val="00661BCD"/>
    <w:rsid w:val="00662325"/>
    <w:rsid w:val="0066297B"/>
    <w:rsid w:val="0067008F"/>
    <w:rsid w:val="006705A6"/>
    <w:rsid w:val="00671AC6"/>
    <w:rsid w:val="00674ABA"/>
    <w:rsid w:val="00680CDC"/>
    <w:rsid w:val="00686156"/>
    <w:rsid w:val="0068703B"/>
    <w:rsid w:val="0069440F"/>
    <w:rsid w:val="006A1857"/>
    <w:rsid w:val="006A7B64"/>
    <w:rsid w:val="006B05BB"/>
    <w:rsid w:val="006C21CA"/>
    <w:rsid w:val="006C2F6C"/>
    <w:rsid w:val="006C48BE"/>
    <w:rsid w:val="006D1DE9"/>
    <w:rsid w:val="006D224E"/>
    <w:rsid w:val="006D22AB"/>
    <w:rsid w:val="006D25A2"/>
    <w:rsid w:val="006E0191"/>
    <w:rsid w:val="006E08F4"/>
    <w:rsid w:val="006E781A"/>
    <w:rsid w:val="006F3749"/>
    <w:rsid w:val="006F3FC9"/>
    <w:rsid w:val="006F480E"/>
    <w:rsid w:val="00702C27"/>
    <w:rsid w:val="007061AB"/>
    <w:rsid w:val="0071250F"/>
    <w:rsid w:val="00713B52"/>
    <w:rsid w:val="00714BC2"/>
    <w:rsid w:val="00717E83"/>
    <w:rsid w:val="007218A8"/>
    <w:rsid w:val="00721EDB"/>
    <w:rsid w:val="00722804"/>
    <w:rsid w:val="00725F18"/>
    <w:rsid w:val="00727826"/>
    <w:rsid w:val="007349D4"/>
    <w:rsid w:val="007357BB"/>
    <w:rsid w:val="00737BDC"/>
    <w:rsid w:val="007403EB"/>
    <w:rsid w:val="00741470"/>
    <w:rsid w:val="00741CDC"/>
    <w:rsid w:val="0074388C"/>
    <w:rsid w:val="00743967"/>
    <w:rsid w:val="00743A58"/>
    <w:rsid w:val="00751928"/>
    <w:rsid w:val="00754880"/>
    <w:rsid w:val="00755142"/>
    <w:rsid w:val="00767B9D"/>
    <w:rsid w:val="0077001D"/>
    <w:rsid w:val="007749F4"/>
    <w:rsid w:val="00783815"/>
    <w:rsid w:val="00783B56"/>
    <w:rsid w:val="007868F5"/>
    <w:rsid w:val="0079092C"/>
    <w:rsid w:val="00792AD4"/>
    <w:rsid w:val="007A0CC8"/>
    <w:rsid w:val="007A1622"/>
    <w:rsid w:val="007B14E8"/>
    <w:rsid w:val="007B244D"/>
    <w:rsid w:val="007B5AE7"/>
    <w:rsid w:val="007C0806"/>
    <w:rsid w:val="007C6A0D"/>
    <w:rsid w:val="007C7C85"/>
    <w:rsid w:val="007D04EB"/>
    <w:rsid w:val="007D41AA"/>
    <w:rsid w:val="007E5948"/>
    <w:rsid w:val="007F6265"/>
    <w:rsid w:val="0080581E"/>
    <w:rsid w:val="00807CD3"/>
    <w:rsid w:val="008165C1"/>
    <w:rsid w:val="00817223"/>
    <w:rsid w:val="008233F8"/>
    <w:rsid w:val="00823CCE"/>
    <w:rsid w:val="008312C7"/>
    <w:rsid w:val="00833B12"/>
    <w:rsid w:val="00833F81"/>
    <w:rsid w:val="00840C07"/>
    <w:rsid w:val="00843915"/>
    <w:rsid w:val="0084614C"/>
    <w:rsid w:val="0084618B"/>
    <w:rsid w:val="008464FF"/>
    <w:rsid w:val="00853CCD"/>
    <w:rsid w:val="0085592F"/>
    <w:rsid w:val="00856407"/>
    <w:rsid w:val="008568A2"/>
    <w:rsid w:val="00865F40"/>
    <w:rsid w:val="00867798"/>
    <w:rsid w:val="00867BA0"/>
    <w:rsid w:val="008725EF"/>
    <w:rsid w:val="00884280"/>
    <w:rsid w:val="00885E46"/>
    <w:rsid w:val="00891653"/>
    <w:rsid w:val="00891FF4"/>
    <w:rsid w:val="00894837"/>
    <w:rsid w:val="00895F3D"/>
    <w:rsid w:val="00897FCF"/>
    <w:rsid w:val="008A134C"/>
    <w:rsid w:val="008A1A95"/>
    <w:rsid w:val="008A2895"/>
    <w:rsid w:val="008A45B5"/>
    <w:rsid w:val="008A7949"/>
    <w:rsid w:val="008B5B85"/>
    <w:rsid w:val="008C0BDD"/>
    <w:rsid w:val="008C14BD"/>
    <w:rsid w:val="008C2D2E"/>
    <w:rsid w:val="008C51AF"/>
    <w:rsid w:val="008C5DD2"/>
    <w:rsid w:val="008C67AF"/>
    <w:rsid w:val="008D35E0"/>
    <w:rsid w:val="008D63FF"/>
    <w:rsid w:val="008E033D"/>
    <w:rsid w:val="008E132C"/>
    <w:rsid w:val="008E28AF"/>
    <w:rsid w:val="008E2D8D"/>
    <w:rsid w:val="008E74A9"/>
    <w:rsid w:val="008F0B95"/>
    <w:rsid w:val="008F35F1"/>
    <w:rsid w:val="008F381C"/>
    <w:rsid w:val="008F3F04"/>
    <w:rsid w:val="008F5037"/>
    <w:rsid w:val="008F6C6A"/>
    <w:rsid w:val="00900B5D"/>
    <w:rsid w:val="00900BDD"/>
    <w:rsid w:val="009025A2"/>
    <w:rsid w:val="009057ED"/>
    <w:rsid w:val="00907A21"/>
    <w:rsid w:val="00910B78"/>
    <w:rsid w:val="00910C25"/>
    <w:rsid w:val="00911CF5"/>
    <w:rsid w:val="00914CBD"/>
    <w:rsid w:val="009202F6"/>
    <w:rsid w:val="00920ADD"/>
    <w:rsid w:val="009238BB"/>
    <w:rsid w:val="00927082"/>
    <w:rsid w:val="00937C0F"/>
    <w:rsid w:val="009467AB"/>
    <w:rsid w:val="00947D4E"/>
    <w:rsid w:val="00951BEC"/>
    <w:rsid w:val="00952246"/>
    <w:rsid w:val="00955EC4"/>
    <w:rsid w:val="009619AC"/>
    <w:rsid w:val="0096292A"/>
    <w:rsid w:val="00965900"/>
    <w:rsid w:val="0096594D"/>
    <w:rsid w:val="00967A30"/>
    <w:rsid w:val="009715C9"/>
    <w:rsid w:val="0097217B"/>
    <w:rsid w:val="00974B78"/>
    <w:rsid w:val="009758A4"/>
    <w:rsid w:val="00984090"/>
    <w:rsid w:val="00990B72"/>
    <w:rsid w:val="0099139B"/>
    <w:rsid w:val="00993309"/>
    <w:rsid w:val="00995E6D"/>
    <w:rsid w:val="00996208"/>
    <w:rsid w:val="009A2822"/>
    <w:rsid w:val="009A36B1"/>
    <w:rsid w:val="009A39A4"/>
    <w:rsid w:val="009A675E"/>
    <w:rsid w:val="009B0434"/>
    <w:rsid w:val="009B417B"/>
    <w:rsid w:val="009B4330"/>
    <w:rsid w:val="009C143A"/>
    <w:rsid w:val="009C3E11"/>
    <w:rsid w:val="009C4450"/>
    <w:rsid w:val="009C5FC1"/>
    <w:rsid w:val="009D19CB"/>
    <w:rsid w:val="009E3D6A"/>
    <w:rsid w:val="009E4B1D"/>
    <w:rsid w:val="009E62BA"/>
    <w:rsid w:val="009E77BE"/>
    <w:rsid w:val="009E79C0"/>
    <w:rsid w:val="009F002C"/>
    <w:rsid w:val="009F0AE8"/>
    <w:rsid w:val="009F339C"/>
    <w:rsid w:val="009F3E10"/>
    <w:rsid w:val="00A01300"/>
    <w:rsid w:val="00A0362B"/>
    <w:rsid w:val="00A07547"/>
    <w:rsid w:val="00A07AE8"/>
    <w:rsid w:val="00A10E92"/>
    <w:rsid w:val="00A12D70"/>
    <w:rsid w:val="00A13EBD"/>
    <w:rsid w:val="00A14B96"/>
    <w:rsid w:val="00A16527"/>
    <w:rsid w:val="00A17B21"/>
    <w:rsid w:val="00A203DB"/>
    <w:rsid w:val="00A266A1"/>
    <w:rsid w:val="00A26BED"/>
    <w:rsid w:val="00A33977"/>
    <w:rsid w:val="00A342BE"/>
    <w:rsid w:val="00A34964"/>
    <w:rsid w:val="00A35317"/>
    <w:rsid w:val="00A36F62"/>
    <w:rsid w:val="00A37294"/>
    <w:rsid w:val="00A37EC8"/>
    <w:rsid w:val="00A420A1"/>
    <w:rsid w:val="00A4215D"/>
    <w:rsid w:val="00A426DB"/>
    <w:rsid w:val="00A43347"/>
    <w:rsid w:val="00A4398D"/>
    <w:rsid w:val="00A532A8"/>
    <w:rsid w:val="00A557F5"/>
    <w:rsid w:val="00A55D17"/>
    <w:rsid w:val="00A57936"/>
    <w:rsid w:val="00A60FA5"/>
    <w:rsid w:val="00A61118"/>
    <w:rsid w:val="00A70179"/>
    <w:rsid w:val="00A716EB"/>
    <w:rsid w:val="00A727C2"/>
    <w:rsid w:val="00A73ED8"/>
    <w:rsid w:val="00A8274D"/>
    <w:rsid w:val="00A84522"/>
    <w:rsid w:val="00A85FE0"/>
    <w:rsid w:val="00A869A4"/>
    <w:rsid w:val="00A92C37"/>
    <w:rsid w:val="00A9472D"/>
    <w:rsid w:val="00A968F8"/>
    <w:rsid w:val="00A97C5D"/>
    <w:rsid w:val="00AA37A3"/>
    <w:rsid w:val="00AB3CBD"/>
    <w:rsid w:val="00AB7732"/>
    <w:rsid w:val="00AC3C86"/>
    <w:rsid w:val="00AC7467"/>
    <w:rsid w:val="00AC79CE"/>
    <w:rsid w:val="00AD1480"/>
    <w:rsid w:val="00AD5D71"/>
    <w:rsid w:val="00AD5E2C"/>
    <w:rsid w:val="00AE0CFB"/>
    <w:rsid w:val="00AF1759"/>
    <w:rsid w:val="00AF1FB3"/>
    <w:rsid w:val="00AF6704"/>
    <w:rsid w:val="00AF7886"/>
    <w:rsid w:val="00B03D85"/>
    <w:rsid w:val="00B042AA"/>
    <w:rsid w:val="00B11BC7"/>
    <w:rsid w:val="00B138CB"/>
    <w:rsid w:val="00B13ADD"/>
    <w:rsid w:val="00B17BD6"/>
    <w:rsid w:val="00B22695"/>
    <w:rsid w:val="00B234FC"/>
    <w:rsid w:val="00B25B25"/>
    <w:rsid w:val="00B27F05"/>
    <w:rsid w:val="00B27FB5"/>
    <w:rsid w:val="00B332B4"/>
    <w:rsid w:val="00B3495D"/>
    <w:rsid w:val="00B365D4"/>
    <w:rsid w:val="00B4105A"/>
    <w:rsid w:val="00B456F6"/>
    <w:rsid w:val="00B50A9B"/>
    <w:rsid w:val="00B51199"/>
    <w:rsid w:val="00B570C2"/>
    <w:rsid w:val="00B6039D"/>
    <w:rsid w:val="00B62134"/>
    <w:rsid w:val="00B70A9F"/>
    <w:rsid w:val="00B77133"/>
    <w:rsid w:val="00B9070F"/>
    <w:rsid w:val="00B90BAD"/>
    <w:rsid w:val="00B921FB"/>
    <w:rsid w:val="00B9264B"/>
    <w:rsid w:val="00B973FB"/>
    <w:rsid w:val="00BA19CB"/>
    <w:rsid w:val="00BB389B"/>
    <w:rsid w:val="00BB5784"/>
    <w:rsid w:val="00BB7780"/>
    <w:rsid w:val="00BB7FB4"/>
    <w:rsid w:val="00BC1AE8"/>
    <w:rsid w:val="00BC2737"/>
    <w:rsid w:val="00BC646F"/>
    <w:rsid w:val="00BD229E"/>
    <w:rsid w:val="00BD3111"/>
    <w:rsid w:val="00BD702B"/>
    <w:rsid w:val="00BE1C8F"/>
    <w:rsid w:val="00BE259B"/>
    <w:rsid w:val="00BE5EE6"/>
    <w:rsid w:val="00BE67BF"/>
    <w:rsid w:val="00BF02DD"/>
    <w:rsid w:val="00BF5B14"/>
    <w:rsid w:val="00C01A8A"/>
    <w:rsid w:val="00C146AE"/>
    <w:rsid w:val="00C26CD6"/>
    <w:rsid w:val="00C31346"/>
    <w:rsid w:val="00C32140"/>
    <w:rsid w:val="00C321A8"/>
    <w:rsid w:val="00C323B8"/>
    <w:rsid w:val="00C34FD2"/>
    <w:rsid w:val="00C35C4A"/>
    <w:rsid w:val="00C372EB"/>
    <w:rsid w:val="00C433BC"/>
    <w:rsid w:val="00C43BED"/>
    <w:rsid w:val="00C442FE"/>
    <w:rsid w:val="00C45D46"/>
    <w:rsid w:val="00C469E8"/>
    <w:rsid w:val="00C46BB7"/>
    <w:rsid w:val="00C50793"/>
    <w:rsid w:val="00C51C66"/>
    <w:rsid w:val="00C524F2"/>
    <w:rsid w:val="00C54CF5"/>
    <w:rsid w:val="00C56F29"/>
    <w:rsid w:val="00C607D3"/>
    <w:rsid w:val="00C6317F"/>
    <w:rsid w:val="00C66959"/>
    <w:rsid w:val="00C777A0"/>
    <w:rsid w:val="00C857E9"/>
    <w:rsid w:val="00C9172C"/>
    <w:rsid w:val="00C925A9"/>
    <w:rsid w:val="00C94CC7"/>
    <w:rsid w:val="00CA3389"/>
    <w:rsid w:val="00CB1112"/>
    <w:rsid w:val="00CB3066"/>
    <w:rsid w:val="00CC0554"/>
    <w:rsid w:val="00CD2549"/>
    <w:rsid w:val="00CD69D5"/>
    <w:rsid w:val="00CE214C"/>
    <w:rsid w:val="00CE60E6"/>
    <w:rsid w:val="00CF0F1D"/>
    <w:rsid w:val="00CF4246"/>
    <w:rsid w:val="00CF594F"/>
    <w:rsid w:val="00CF638F"/>
    <w:rsid w:val="00D0243D"/>
    <w:rsid w:val="00D04F0D"/>
    <w:rsid w:val="00D073D2"/>
    <w:rsid w:val="00D07B97"/>
    <w:rsid w:val="00D14B30"/>
    <w:rsid w:val="00D15C9C"/>
    <w:rsid w:val="00D17AC4"/>
    <w:rsid w:val="00D30798"/>
    <w:rsid w:val="00D32E31"/>
    <w:rsid w:val="00D33FCF"/>
    <w:rsid w:val="00D343B6"/>
    <w:rsid w:val="00D40726"/>
    <w:rsid w:val="00D43000"/>
    <w:rsid w:val="00D45D78"/>
    <w:rsid w:val="00D4631D"/>
    <w:rsid w:val="00D46371"/>
    <w:rsid w:val="00D5129C"/>
    <w:rsid w:val="00D61B76"/>
    <w:rsid w:val="00D630FC"/>
    <w:rsid w:val="00D63473"/>
    <w:rsid w:val="00D6598E"/>
    <w:rsid w:val="00D67002"/>
    <w:rsid w:val="00D71171"/>
    <w:rsid w:val="00D74431"/>
    <w:rsid w:val="00D8405E"/>
    <w:rsid w:val="00D92438"/>
    <w:rsid w:val="00D939E8"/>
    <w:rsid w:val="00D93FB1"/>
    <w:rsid w:val="00D96C21"/>
    <w:rsid w:val="00DB3948"/>
    <w:rsid w:val="00DB7069"/>
    <w:rsid w:val="00DC3C47"/>
    <w:rsid w:val="00DC3F9F"/>
    <w:rsid w:val="00DC6771"/>
    <w:rsid w:val="00DD28C2"/>
    <w:rsid w:val="00DD3F01"/>
    <w:rsid w:val="00DD48D5"/>
    <w:rsid w:val="00DD50C8"/>
    <w:rsid w:val="00DE04DF"/>
    <w:rsid w:val="00DE1877"/>
    <w:rsid w:val="00DE3C8D"/>
    <w:rsid w:val="00DE40C5"/>
    <w:rsid w:val="00DF0102"/>
    <w:rsid w:val="00DF25DA"/>
    <w:rsid w:val="00DF293A"/>
    <w:rsid w:val="00DF2BEF"/>
    <w:rsid w:val="00DF30A8"/>
    <w:rsid w:val="00DF6603"/>
    <w:rsid w:val="00DF7D0E"/>
    <w:rsid w:val="00E005E9"/>
    <w:rsid w:val="00E055BD"/>
    <w:rsid w:val="00E12C0A"/>
    <w:rsid w:val="00E23029"/>
    <w:rsid w:val="00E24140"/>
    <w:rsid w:val="00E27572"/>
    <w:rsid w:val="00E31AE7"/>
    <w:rsid w:val="00E31B41"/>
    <w:rsid w:val="00E3324B"/>
    <w:rsid w:val="00E34AD8"/>
    <w:rsid w:val="00E35FA3"/>
    <w:rsid w:val="00E45B1F"/>
    <w:rsid w:val="00E56106"/>
    <w:rsid w:val="00E57578"/>
    <w:rsid w:val="00E5774B"/>
    <w:rsid w:val="00E60869"/>
    <w:rsid w:val="00E63033"/>
    <w:rsid w:val="00E71E75"/>
    <w:rsid w:val="00E74496"/>
    <w:rsid w:val="00E74747"/>
    <w:rsid w:val="00E74CB5"/>
    <w:rsid w:val="00E84351"/>
    <w:rsid w:val="00E9597C"/>
    <w:rsid w:val="00E97D50"/>
    <w:rsid w:val="00EA0E8D"/>
    <w:rsid w:val="00EA12E7"/>
    <w:rsid w:val="00EA2737"/>
    <w:rsid w:val="00EA3BCE"/>
    <w:rsid w:val="00EA4400"/>
    <w:rsid w:val="00EA6CB8"/>
    <w:rsid w:val="00EA7613"/>
    <w:rsid w:val="00EB42CF"/>
    <w:rsid w:val="00EB7DAA"/>
    <w:rsid w:val="00EB7E11"/>
    <w:rsid w:val="00EC33A0"/>
    <w:rsid w:val="00EC66A8"/>
    <w:rsid w:val="00EC6BED"/>
    <w:rsid w:val="00ED02F7"/>
    <w:rsid w:val="00ED142D"/>
    <w:rsid w:val="00ED3768"/>
    <w:rsid w:val="00ED3A6C"/>
    <w:rsid w:val="00EE298E"/>
    <w:rsid w:val="00EE7AFA"/>
    <w:rsid w:val="00EF0497"/>
    <w:rsid w:val="00EF2F85"/>
    <w:rsid w:val="00EF4D39"/>
    <w:rsid w:val="00EF5946"/>
    <w:rsid w:val="00EF5F63"/>
    <w:rsid w:val="00F0087E"/>
    <w:rsid w:val="00F00F67"/>
    <w:rsid w:val="00F110E1"/>
    <w:rsid w:val="00F133C4"/>
    <w:rsid w:val="00F13B04"/>
    <w:rsid w:val="00F21FEC"/>
    <w:rsid w:val="00F256CE"/>
    <w:rsid w:val="00F31DBF"/>
    <w:rsid w:val="00F359FB"/>
    <w:rsid w:val="00F376BF"/>
    <w:rsid w:val="00F4198B"/>
    <w:rsid w:val="00F443AD"/>
    <w:rsid w:val="00F445C0"/>
    <w:rsid w:val="00F45262"/>
    <w:rsid w:val="00F4775F"/>
    <w:rsid w:val="00F4777F"/>
    <w:rsid w:val="00F47E84"/>
    <w:rsid w:val="00F502C4"/>
    <w:rsid w:val="00F540DD"/>
    <w:rsid w:val="00F5631C"/>
    <w:rsid w:val="00F56E6F"/>
    <w:rsid w:val="00F5771B"/>
    <w:rsid w:val="00F619F1"/>
    <w:rsid w:val="00F76764"/>
    <w:rsid w:val="00F769AC"/>
    <w:rsid w:val="00F775BF"/>
    <w:rsid w:val="00F807C6"/>
    <w:rsid w:val="00F81B32"/>
    <w:rsid w:val="00F834F4"/>
    <w:rsid w:val="00F845A2"/>
    <w:rsid w:val="00F905E5"/>
    <w:rsid w:val="00F906A9"/>
    <w:rsid w:val="00F97A0B"/>
    <w:rsid w:val="00FA48B4"/>
    <w:rsid w:val="00FA62CF"/>
    <w:rsid w:val="00FA73A4"/>
    <w:rsid w:val="00FB0086"/>
    <w:rsid w:val="00FB0E77"/>
    <w:rsid w:val="00FB2E62"/>
    <w:rsid w:val="00FB39CD"/>
    <w:rsid w:val="00FC09EF"/>
    <w:rsid w:val="00FC20A7"/>
    <w:rsid w:val="00FC314D"/>
    <w:rsid w:val="00FC5B74"/>
    <w:rsid w:val="00FC660E"/>
    <w:rsid w:val="00FD038C"/>
    <w:rsid w:val="00FD422E"/>
    <w:rsid w:val="00FE0F98"/>
    <w:rsid w:val="00FE49FF"/>
    <w:rsid w:val="00FE7720"/>
    <w:rsid w:val="00FF33E3"/>
    <w:rsid w:val="00FF4D75"/>
    <w:rsid w:val="00FF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8ca4b0,#dbe0e4,#8ca3b0,#949eaa,#d0d3da"/>
    </o:shapedefaults>
    <o:shapelayout v:ext="edit">
      <o:idmap v:ext="edit" data="2"/>
    </o:shapelayout>
  </w:shapeDefaults>
  <w:decimalSymbol w:val="."/>
  <w:listSeparator w:val=","/>
  <w14:docId w14:val="48508A1E"/>
  <w15:docId w15:val="{914700AE-E8E2-4EFF-B459-9CBEB8CDB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uiPriority="2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2"/>
    <w:rsid w:val="00A34964"/>
    <w:rPr>
      <w:rFonts w:ascii="Arial" w:eastAsia="Arial Unicode MS" w:hAnsi="Arial"/>
      <w:szCs w:val="24"/>
      <w:lang w:eastAsia="ja-JP"/>
    </w:rPr>
  </w:style>
  <w:style w:type="paragraph" w:styleId="Heading1">
    <w:name w:val="heading 1"/>
    <w:basedOn w:val="Normal"/>
    <w:next w:val="Heading2"/>
    <w:link w:val="Heading1Char"/>
    <w:qFormat/>
    <w:rsid w:val="00A34964"/>
    <w:pPr>
      <w:keepNext/>
      <w:keepLines/>
      <w:pageBreakBefore/>
      <w:numPr>
        <w:numId w:val="12"/>
      </w:numPr>
      <w:spacing w:before="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lockText"/>
    <w:link w:val="Heading2Char"/>
    <w:qFormat/>
    <w:rsid w:val="00A34964"/>
    <w:pPr>
      <w:keepNext/>
      <w:keepLines/>
      <w:numPr>
        <w:ilvl w:val="1"/>
        <w:numId w:val="12"/>
      </w:numPr>
      <w:spacing w:before="240" w:after="24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BlockText"/>
    <w:link w:val="Heading3Char"/>
    <w:autoRedefine/>
    <w:qFormat/>
    <w:rsid w:val="00A34964"/>
    <w:pPr>
      <w:keepNext/>
      <w:keepLines/>
      <w:numPr>
        <w:ilvl w:val="2"/>
        <w:numId w:val="12"/>
      </w:numPr>
      <w:spacing w:before="240" w:after="240"/>
      <w:ind w:left="1134"/>
      <w:outlineLvl w:val="2"/>
    </w:pPr>
    <w:rPr>
      <w:rFonts w:cs="Arial"/>
      <w:b/>
      <w:bCs/>
      <w:sz w:val="22"/>
      <w:szCs w:val="26"/>
    </w:rPr>
  </w:style>
  <w:style w:type="paragraph" w:styleId="Heading4">
    <w:name w:val="heading 4"/>
    <w:basedOn w:val="Heading3"/>
    <w:next w:val="BlockText"/>
    <w:link w:val="Heading4Char"/>
    <w:qFormat/>
    <w:rsid w:val="00A34964"/>
    <w:pPr>
      <w:numPr>
        <w:ilvl w:val="3"/>
      </w:numPr>
      <w:ind w:left="1134"/>
      <w:outlineLvl w:val="3"/>
    </w:pPr>
    <w:rPr>
      <w:b w:val="0"/>
      <w:bCs w:val="0"/>
      <w:szCs w:val="28"/>
    </w:rPr>
  </w:style>
  <w:style w:type="paragraph" w:styleId="Heading5">
    <w:name w:val="heading 5"/>
    <w:basedOn w:val="Heading3"/>
    <w:next w:val="Normal"/>
    <w:link w:val="Heading5Char"/>
    <w:unhideWhenUsed/>
    <w:qFormat/>
    <w:rsid w:val="00A34964"/>
    <w:pPr>
      <w:numPr>
        <w:ilvl w:val="4"/>
      </w:numPr>
      <w:ind w:left="1134"/>
      <w:outlineLvl w:val="4"/>
    </w:pPr>
    <w:rPr>
      <w:b w:val="0"/>
      <w:bCs w:val="0"/>
      <w:iCs/>
    </w:rPr>
  </w:style>
  <w:style w:type="paragraph" w:styleId="Heading6">
    <w:name w:val="heading 6"/>
    <w:basedOn w:val="Heading3"/>
    <w:next w:val="Normal"/>
    <w:link w:val="Heading6Char"/>
    <w:unhideWhenUsed/>
    <w:qFormat/>
    <w:rsid w:val="00A34964"/>
    <w:pPr>
      <w:numPr>
        <w:ilvl w:val="5"/>
      </w:numPr>
      <w:outlineLvl w:val="5"/>
    </w:pPr>
    <w:rPr>
      <w:b w:val="0"/>
      <w:bCs w:val="0"/>
      <w:szCs w:val="22"/>
    </w:rPr>
  </w:style>
  <w:style w:type="paragraph" w:styleId="Heading7">
    <w:name w:val="heading 7"/>
    <w:basedOn w:val="Heading3"/>
    <w:next w:val="Normal"/>
    <w:link w:val="Heading7Char"/>
    <w:unhideWhenUsed/>
    <w:qFormat/>
    <w:rsid w:val="00A34964"/>
    <w:pPr>
      <w:numPr>
        <w:ilvl w:val="6"/>
      </w:numPr>
      <w:outlineLvl w:val="6"/>
    </w:pPr>
    <w:rPr>
      <w:b w:val="0"/>
    </w:rPr>
  </w:style>
  <w:style w:type="paragraph" w:styleId="Heading8">
    <w:name w:val="heading 8"/>
    <w:basedOn w:val="Heading3"/>
    <w:next w:val="Normal"/>
    <w:link w:val="Heading8Char"/>
    <w:unhideWhenUsed/>
    <w:qFormat/>
    <w:rsid w:val="00A34964"/>
    <w:pPr>
      <w:numPr>
        <w:ilvl w:val="7"/>
      </w:numPr>
      <w:tabs>
        <w:tab w:val="left" w:pos="1134"/>
      </w:tabs>
      <w:outlineLvl w:val="7"/>
    </w:pPr>
    <w:rPr>
      <w:b w:val="0"/>
      <w:iCs/>
    </w:rPr>
  </w:style>
  <w:style w:type="paragraph" w:styleId="Heading9">
    <w:name w:val="heading 9"/>
    <w:aliases w:val="Blocktitel_in_PDF_IVZ_und_linkfaehig"/>
    <w:basedOn w:val="BlockText"/>
    <w:next w:val="BlockText"/>
    <w:link w:val="Heading9Char"/>
    <w:rsid w:val="00A34964"/>
    <w:pPr>
      <w:keepNext/>
      <w:keepLines/>
      <w:tabs>
        <w:tab w:val="left" w:pos="1134"/>
      </w:tabs>
      <w:spacing w:before="240" w:after="100" w:line="240" w:lineRule="atLeast"/>
      <w:ind w:left="0"/>
      <w:outlineLvl w:val="8"/>
    </w:pPr>
    <w:rPr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titel">
    <w:name w:val="Blocktitel"/>
    <w:basedOn w:val="BlockText"/>
    <w:next w:val="BlockText"/>
    <w:qFormat/>
    <w:rsid w:val="00A34964"/>
    <w:pPr>
      <w:keepNext/>
      <w:keepLines/>
      <w:tabs>
        <w:tab w:val="left" w:pos="1134"/>
      </w:tabs>
      <w:spacing w:before="240" w:after="100" w:line="240" w:lineRule="atLeast"/>
      <w:ind w:left="0"/>
    </w:pPr>
    <w:rPr>
      <w:b/>
    </w:rPr>
  </w:style>
  <w:style w:type="paragraph" w:styleId="BlockText">
    <w:name w:val="Block Text"/>
    <w:basedOn w:val="Normal"/>
    <w:link w:val="BlockTextChar"/>
    <w:qFormat/>
    <w:rsid w:val="00A34964"/>
    <w:pPr>
      <w:spacing w:before="80" w:after="80"/>
      <w:ind w:left="1134"/>
    </w:pPr>
    <w:rPr>
      <w:szCs w:val="20"/>
      <w:lang w:eastAsia="en-US"/>
    </w:rPr>
  </w:style>
  <w:style w:type="character" w:customStyle="1" w:styleId="BlocktextZchn">
    <w:name w:val="Blocktext Zchn"/>
    <w:basedOn w:val="DefaultParagraphFont"/>
    <w:rsid w:val="00C372EB"/>
    <w:rPr>
      <w:rFonts w:ascii="Arial" w:eastAsia="Arial Unicode MS" w:hAnsi="Arial"/>
      <w:lang w:eastAsia="en-US"/>
    </w:rPr>
  </w:style>
  <w:style w:type="character" w:customStyle="1" w:styleId="berschrift1Zchn">
    <w:name w:val="Überschrift 1 Zchn"/>
    <w:basedOn w:val="DefaultParagraphFont"/>
    <w:rsid w:val="00C372EB"/>
    <w:rPr>
      <w:rFonts w:ascii="Arial" w:eastAsia="Arial Unicode MS" w:hAnsi="Arial" w:cs="Arial"/>
      <w:b/>
      <w:bCs/>
      <w:kern w:val="32"/>
      <w:sz w:val="36"/>
      <w:szCs w:val="32"/>
      <w:lang w:eastAsia="ja-JP"/>
    </w:rPr>
  </w:style>
  <w:style w:type="paragraph" w:customStyle="1" w:styleId="Basis">
    <w:name w:val="Basis"/>
    <w:basedOn w:val="Normal"/>
    <w:rsid w:val="00A34964"/>
    <w:pPr>
      <w:jc w:val="center"/>
    </w:pPr>
    <w:rPr>
      <w:b/>
      <w:color w:val="FFFFFF"/>
      <w:sz w:val="100"/>
    </w:rPr>
  </w:style>
  <w:style w:type="paragraph" w:styleId="Caption">
    <w:name w:val="caption"/>
    <w:basedOn w:val="Normal"/>
    <w:next w:val="Normal"/>
    <w:rsid w:val="00A34964"/>
    <w:pPr>
      <w:spacing w:before="120" w:after="120"/>
    </w:pPr>
    <w:rPr>
      <w:b/>
      <w:bCs/>
      <w:szCs w:val="20"/>
    </w:rPr>
  </w:style>
  <w:style w:type="character" w:styleId="FollowedHyperlink">
    <w:name w:val="FollowedHyperlink"/>
    <w:basedOn w:val="DefaultParagraphFont"/>
    <w:rsid w:val="00A34964"/>
    <w:rPr>
      <w:color w:val="0000FF"/>
      <w:u w:val="single"/>
    </w:rPr>
  </w:style>
  <w:style w:type="paragraph" w:customStyle="1" w:styleId="BildBeschriftungSeitenbreite">
    <w:name w:val="BildBeschriftung_Seitenbreite"/>
    <w:basedOn w:val="BlockText"/>
    <w:next w:val="BlockText"/>
    <w:rsid w:val="00A34964"/>
    <w:pPr>
      <w:keepNext/>
      <w:spacing w:before="60" w:after="60"/>
      <w:ind w:hanging="1134"/>
    </w:pPr>
    <w:rPr>
      <w:sz w:val="18"/>
    </w:rPr>
  </w:style>
  <w:style w:type="paragraph" w:customStyle="1" w:styleId="BildBeschriftungtextBreite">
    <w:name w:val="BildBeschriftung_textBreite"/>
    <w:basedOn w:val="BlockText"/>
    <w:next w:val="BlockText"/>
    <w:rsid w:val="00A34964"/>
    <w:pPr>
      <w:keepNext/>
      <w:tabs>
        <w:tab w:val="left" w:pos="2268"/>
      </w:tabs>
      <w:spacing w:before="60" w:after="60"/>
      <w:ind w:left="2268" w:hanging="1134"/>
    </w:pPr>
    <w:rPr>
      <w:sz w:val="18"/>
    </w:rPr>
  </w:style>
  <w:style w:type="paragraph" w:customStyle="1" w:styleId="BlocktitelIVZ">
    <w:name w:val="Blocktitel_IVZ"/>
    <w:basedOn w:val="Blocktitel"/>
    <w:next w:val="BlockText"/>
    <w:rsid w:val="00A34964"/>
  </w:style>
  <w:style w:type="paragraph" w:styleId="DocumentMap">
    <w:name w:val="Document Map"/>
    <w:basedOn w:val="Normal"/>
    <w:link w:val="DocumentMapChar"/>
    <w:semiHidden/>
    <w:rsid w:val="00A34964"/>
    <w:pPr>
      <w:shd w:val="clear" w:color="auto" w:fill="000080"/>
    </w:pPr>
    <w:rPr>
      <w:rFonts w:ascii="Tahoma" w:hAnsi="Tahoma" w:cs="Tahoma"/>
      <w:szCs w:val="20"/>
    </w:rPr>
  </w:style>
  <w:style w:type="paragraph" w:customStyle="1" w:styleId="CautionWarningDanger">
    <w:name w:val="CautionWarningDanger"/>
    <w:basedOn w:val="BodyText"/>
    <w:rsid w:val="00A34964"/>
    <w:pPr>
      <w:keepNext/>
      <w:keepLines/>
      <w:spacing w:before="80"/>
    </w:pPr>
    <w:rPr>
      <w:b/>
      <w:szCs w:val="20"/>
    </w:rPr>
  </w:style>
  <w:style w:type="paragraph" w:customStyle="1" w:styleId="CWDGraphic">
    <w:name w:val="CWDGraphic"/>
    <w:basedOn w:val="Normal"/>
    <w:rsid w:val="00A34964"/>
    <w:pPr>
      <w:spacing w:before="60"/>
    </w:pPr>
    <w:rPr>
      <w:szCs w:val="20"/>
    </w:rPr>
  </w:style>
  <w:style w:type="paragraph" w:customStyle="1" w:styleId="Dokument-Titel">
    <w:name w:val="Dokument-Titel"/>
    <w:rsid w:val="00A34964"/>
    <w:pPr>
      <w:autoSpaceDE w:val="0"/>
      <w:autoSpaceDN w:val="0"/>
      <w:adjustRightInd w:val="0"/>
      <w:spacing w:line="480" w:lineRule="exact"/>
    </w:pPr>
    <w:rPr>
      <w:rFonts w:ascii="Arial" w:eastAsia="Arial Unicode MS" w:hAnsi="Arial"/>
      <w:b/>
      <w:color w:val="000000"/>
      <w:sz w:val="40"/>
      <w:szCs w:val="38"/>
    </w:rPr>
  </w:style>
  <w:style w:type="paragraph" w:customStyle="1" w:styleId="Dokument-Untertitel">
    <w:name w:val="Dokument-Untertitel"/>
    <w:rsid w:val="00A34964"/>
    <w:pPr>
      <w:autoSpaceDE w:val="0"/>
      <w:autoSpaceDN w:val="0"/>
      <w:adjustRightInd w:val="0"/>
      <w:spacing w:line="364" w:lineRule="exact"/>
    </w:pPr>
    <w:rPr>
      <w:rFonts w:ascii="Arial Unicode MS" w:eastAsia="Arial Unicode MS" w:hAnsi="Arial Unicode MS"/>
      <w:b/>
      <w:color w:val="000000"/>
      <w:sz w:val="28"/>
      <w:szCs w:val="38"/>
    </w:rPr>
  </w:style>
  <w:style w:type="paragraph" w:styleId="Footer">
    <w:name w:val="footer"/>
    <w:basedOn w:val="Normal"/>
    <w:link w:val="FooterChar"/>
    <w:uiPriority w:val="99"/>
    <w:rsid w:val="00A34964"/>
    <w:pPr>
      <w:tabs>
        <w:tab w:val="center" w:pos="4536"/>
        <w:tab w:val="right" w:pos="9072"/>
      </w:tabs>
    </w:pPr>
    <w:rPr>
      <w:sz w:val="16"/>
    </w:rPr>
  </w:style>
  <w:style w:type="paragraph" w:customStyle="1" w:styleId="FuzeileSeitenzahl">
    <w:name w:val="Fußzeile_Seitenzahl"/>
    <w:basedOn w:val="Footer"/>
    <w:rsid w:val="00A34964"/>
    <w:pPr>
      <w:tabs>
        <w:tab w:val="clear" w:pos="4536"/>
        <w:tab w:val="clear" w:pos="9072"/>
      </w:tabs>
      <w:jc w:val="right"/>
    </w:pPr>
    <w:rPr>
      <w:sz w:val="20"/>
    </w:rPr>
  </w:style>
  <w:style w:type="paragraph" w:styleId="ListBullet">
    <w:name w:val="List Bullet"/>
    <w:basedOn w:val="Normal"/>
    <w:autoRedefine/>
    <w:unhideWhenUsed/>
    <w:rsid w:val="00A34964"/>
    <w:pPr>
      <w:numPr>
        <w:numId w:val="1"/>
      </w:numPr>
    </w:pPr>
  </w:style>
  <w:style w:type="paragraph" w:customStyle="1" w:styleId="Hinweis">
    <w:name w:val="Hinweis"/>
    <w:basedOn w:val="CautionWarningDanger"/>
    <w:rsid w:val="00A34964"/>
    <w:pPr>
      <w:spacing w:before="120" w:after="160"/>
    </w:pPr>
    <w:rPr>
      <w:b w:val="0"/>
    </w:rPr>
  </w:style>
  <w:style w:type="character" w:customStyle="1" w:styleId="Hochstellen">
    <w:name w:val="Hochstellen"/>
    <w:basedOn w:val="DefaultParagraphFont"/>
    <w:rsid w:val="00A34964"/>
    <w:rPr>
      <w:vertAlign w:val="superscript"/>
      <w:lang w:val="de-DE"/>
    </w:rPr>
  </w:style>
  <w:style w:type="character" w:styleId="Hyperlink">
    <w:name w:val="Hyperlink"/>
    <w:basedOn w:val="DefaultParagraphFont"/>
    <w:uiPriority w:val="99"/>
    <w:rsid w:val="00A34964"/>
    <w:rPr>
      <w:rFonts w:ascii="Arial" w:hAnsi="Arial"/>
      <w:color w:val="0000FF"/>
      <w:u w:val="single"/>
    </w:rPr>
  </w:style>
  <w:style w:type="paragraph" w:styleId="Index1">
    <w:name w:val="index 1"/>
    <w:basedOn w:val="Normal"/>
    <w:next w:val="Normal"/>
    <w:semiHidden/>
    <w:rsid w:val="00A34964"/>
    <w:pPr>
      <w:ind w:left="240" w:hanging="240"/>
    </w:pPr>
    <w:rPr>
      <w:rFonts w:ascii="Helvetica" w:hAnsi="Helvetica"/>
    </w:rPr>
  </w:style>
  <w:style w:type="paragraph" w:styleId="Index2">
    <w:name w:val="index 2"/>
    <w:basedOn w:val="Normal"/>
    <w:next w:val="Normal"/>
    <w:autoRedefine/>
    <w:semiHidden/>
    <w:rsid w:val="00A34964"/>
    <w:pPr>
      <w:ind w:left="480" w:hanging="240"/>
    </w:pPr>
    <w:rPr>
      <w:rFonts w:ascii="Helvetica" w:hAnsi="Helvetica"/>
    </w:rPr>
  </w:style>
  <w:style w:type="paragraph" w:styleId="Index3">
    <w:name w:val="index 3"/>
    <w:basedOn w:val="Normal"/>
    <w:next w:val="Normal"/>
    <w:autoRedefine/>
    <w:semiHidden/>
    <w:rsid w:val="00A34964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A34964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A34964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A34964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A34964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A34964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A349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A34964"/>
  </w:style>
  <w:style w:type="paragraph" w:styleId="Header">
    <w:name w:val="header"/>
    <w:aliases w:val="Kopfzeile 1,Kopfzeile Zeile 1"/>
    <w:basedOn w:val="Normal"/>
    <w:next w:val="Normal"/>
    <w:link w:val="HeaderChar"/>
    <w:autoRedefine/>
    <w:rsid w:val="00A34964"/>
    <w:pPr>
      <w:tabs>
        <w:tab w:val="center" w:pos="4536"/>
        <w:tab w:val="right" w:pos="9072"/>
      </w:tabs>
    </w:pPr>
  </w:style>
  <w:style w:type="paragraph" w:customStyle="1" w:styleId="KopfzeileDokutitel">
    <w:name w:val="Kopfzeile_Dokutitel"/>
    <w:basedOn w:val="Header"/>
    <w:rsid w:val="00A34964"/>
    <w:pPr>
      <w:tabs>
        <w:tab w:val="clear" w:pos="4536"/>
        <w:tab w:val="center" w:pos="4253"/>
      </w:tabs>
    </w:pPr>
  </w:style>
  <w:style w:type="paragraph" w:customStyle="1" w:styleId="KopfzeileLogo">
    <w:name w:val="Kopfzeile_Logo"/>
    <w:basedOn w:val="Header"/>
    <w:next w:val="Header"/>
    <w:rsid w:val="00A34964"/>
    <w:pPr>
      <w:spacing w:after="240"/>
    </w:pPr>
  </w:style>
  <w:style w:type="paragraph" w:styleId="Title">
    <w:name w:val="Title"/>
    <w:basedOn w:val="Normal"/>
    <w:link w:val="TitleChar"/>
    <w:rsid w:val="00A34964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MAP">
    <w:name w:val="MAP"/>
    <w:basedOn w:val="Title"/>
    <w:next w:val="Normal"/>
    <w:autoRedefine/>
    <w:rsid w:val="00A34964"/>
    <w:pPr>
      <w:pageBreakBefore/>
      <w:jc w:val="left"/>
      <w:outlineLvl w:val="9"/>
    </w:pPr>
    <w:rPr>
      <w:rFonts w:cs="Times New Roman"/>
      <w:bCs w:val="0"/>
      <w:sz w:val="28"/>
      <w:szCs w:val="20"/>
    </w:rPr>
  </w:style>
  <w:style w:type="paragraph" w:customStyle="1" w:styleId="Maptext">
    <w:name w:val="Maptext"/>
    <w:basedOn w:val="BlockText"/>
    <w:rsid w:val="00A34964"/>
    <w:pPr>
      <w:spacing w:after="0"/>
      <w:ind w:left="0"/>
    </w:pPr>
    <w:rPr>
      <w:rFonts w:cs="Arial"/>
      <w:color w:val="0000FF"/>
      <w:sz w:val="28"/>
    </w:rPr>
  </w:style>
  <w:style w:type="character" w:customStyle="1" w:styleId="Menuepunktxyz">
    <w:name w:val="Menuepunkt xyz"/>
    <w:basedOn w:val="DefaultParagraphFont"/>
    <w:rsid w:val="00A34964"/>
    <w:rPr>
      <w:rFonts w:ascii="Courier" w:hAnsi="Courier"/>
      <w:lang w:val="de-DE"/>
    </w:rPr>
  </w:style>
  <w:style w:type="paragraph" w:customStyle="1" w:styleId="NummerierteListe">
    <w:name w:val="NummerierteListe"/>
    <w:basedOn w:val="BlockText"/>
    <w:rsid w:val="00A34964"/>
    <w:pPr>
      <w:numPr>
        <w:numId w:val="15"/>
      </w:numPr>
    </w:pPr>
  </w:style>
  <w:style w:type="paragraph" w:customStyle="1" w:styleId="Seitenrandklein">
    <w:name w:val="Seitenrand_klein"/>
    <w:basedOn w:val="Normal"/>
    <w:rsid w:val="00A34964"/>
    <w:pPr>
      <w:suppressAutoHyphens/>
      <w:jc w:val="center"/>
    </w:pPr>
    <w:rPr>
      <w:sz w:val="12"/>
      <w:szCs w:val="20"/>
    </w:rPr>
  </w:style>
  <w:style w:type="paragraph" w:customStyle="1" w:styleId="Seitenrandgro">
    <w:name w:val="Seitenrand_groß"/>
    <w:basedOn w:val="Seitenrandklein"/>
    <w:rsid w:val="00A34964"/>
    <w:pPr>
      <w:framePr w:w="567" w:h="3686" w:hRule="exact" w:wrap="notBeside" w:vAnchor="page" w:hAnchor="page" w:x="568" w:y="6607"/>
      <w:shd w:val="solid" w:color="FFFFFF" w:fill="FFFFFF"/>
      <w:textDirection w:val="btLr"/>
    </w:pPr>
    <w:rPr>
      <w:sz w:val="16"/>
    </w:rPr>
  </w:style>
  <w:style w:type="paragraph" w:customStyle="1" w:styleId="TabelleTextlinks">
    <w:name w:val="TabelleText_links"/>
    <w:basedOn w:val="BlockText"/>
    <w:link w:val="TabelleTextlinksZchn"/>
    <w:rsid w:val="00A3496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before="40" w:after="40"/>
      <w:ind w:left="0"/>
    </w:pPr>
    <w:rPr>
      <w:sz w:val="18"/>
    </w:rPr>
  </w:style>
  <w:style w:type="character" w:customStyle="1" w:styleId="TabelleTextlinksZchn">
    <w:name w:val="TabelleText_links Zchn"/>
    <w:basedOn w:val="BlockTextChar"/>
    <w:link w:val="TabelleTextlinks"/>
    <w:rsid w:val="00A34964"/>
    <w:rPr>
      <w:rFonts w:ascii="Arial" w:eastAsia="Arial Unicode MS" w:hAnsi="Arial"/>
      <w:sz w:val="18"/>
      <w:lang w:eastAsia="en-US"/>
    </w:rPr>
  </w:style>
  <w:style w:type="paragraph" w:customStyle="1" w:styleId="TabelleNummerierteListe">
    <w:name w:val="Tabelle_NummerierteListe"/>
    <w:basedOn w:val="TabelleTextlinks"/>
    <w:rsid w:val="00A34964"/>
    <w:pPr>
      <w:numPr>
        <w:numId w:val="14"/>
      </w:numPr>
      <w:tabs>
        <w:tab w:val="clear" w:pos="284"/>
      </w:tabs>
    </w:pPr>
  </w:style>
  <w:style w:type="paragraph" w:customStyle="1" w:styleId="TabelleNummerierteZeile">
    <w:name w:val="Tabelle_NummerierteZeile"/>
    <w:basedOn w:val="TabelleNummerierteListe"/>
    <w:rsid w:val="00A34964"/>
    <w:pPr>
      <w:numPr>
        <w:numId w:val="4"/>
      </w:numPr>
    </w:pPr>
  </w:style>
  <w:style w:type="paragraph" w:customStyle="1" w:styleId="TabelleBulletText1">
    <w:name w:val="TabelleBullet_Text1"/>
    <w:basedOn w:val="TabelleTextlinks"/>
    <w:rsid w:val="00A34964"/>
    <w:pPr>
      <w:numPr>
        <w:numId w:val="5"/>
      </w:numPr>
      <w:tabs>
        <w:tab w:val="clear" w:pos="284"/>
      </w:tabs>
    </w:pPr>
  </w:style>
  <w:style w:type="paragraph" w:customStyle="1" w:styleId="TabelleBulletText2">
    <w:name w:val="TabelleBullet_Text2"/>
    <w:basedOn w:val="TabelleBulletText1"/>
    <w:rsid w:val="00A34964"/>
    <w:pPr>
      <w:numPr>
        <w:numId w:val="6"/>
      </w:numPr>
      <w:tabs>
        <w:tab w:val="clear" w:pos="567"/>
        <w:tab w:val="clear" w:pos="1134"/>
        <w:tab w:val="left" w:pos="709"/>
      </w:tabs>
    </w:pPr>
  </w:style>
  <w:style w:type="paragraph" w:customStyle="1" w:styleId="TabelleKopflinks">
    <w:name w:val="TabelleKopf_links"/>
    <w:basedOn w:val="BlockText"/>
    <w:rsid w:val="00A34964"/>
    <w:pPr>
      <w:keepNext/>
      <w:widowControl w:val="0"/>
      <w:tabs>
        <w:tab w:val="left" w:pos="284"/>
        <w:tab w:val="left" w:pos="567"/>
        <w:tab w:val="left" w:pos="851"/>
        <w:tab w:val="left" w:pos="1134"/>
      </w:tabs>
      <w:spacing w:before="60" w:after="60"/>
      <w:ind w:left="0"/>
    </w:pPr>
    <w:rPr>
      <w:b/>
      <w:sz w:val="18"/>
    </w:rPr>
  </w:style>
  <w:style w:type="paragraph" w:customStyle="1" w:styleId="TabelleKopfzentriert">
    <w:name w:val="TabelleKopf_zentriert"/>
    <w:basedOn w:val="TabelleKopflinks"/>
    <w:rsid w:val="00A34964"/>
    <w:pPr>
      <w:jc w:val="center"/>
    </w:pPr>
  </w:style>
  <w:style w:type="paragraph" w:customStyle="1" w:styleId="TabellenBeschriftungSeitenbreite">
    <w:name w:val="TabellenBeschriftung_Seitenbreite"/>
    <w:basedOn w:val="TabelleTextlinks"/>
    <w:rsid w:val="00A34964"/>
    <w:pPr>
      <w:keepNext/>
      <w:spacing w:before="60" w:after="60"/>
      <w:ind w:left="1134" w:hanging="1134"/>
    </w:pPr>
  </w:style>
  <w:style w:type="paragraph" w:customStyle="1" w:styleId="TabellenBeschriftungTextBreite">
    <w:name w:val="TabellenBeschriftung_TextBreite"/>
    <w:basedOn w:val="TabelleTextlinks"/>
    <w:link w:val="TabellenBeschriftungTextBreiteZchn"/>
    <w:rsid w:val="00A34964"/>
    <w:pPr>
      <w:keepNext/>
      <w:spacing w:before="60" w:after="60"/>
      <w:ind w:left="2268" w:hanging="1134"/>
    </w:pPr>
  </w:style>
  <w:style w:type="character" w:customStyle="1" w:styleId="TabellenBeschriftungTextBreiteZchn">
    <w:name w:val="TabellenBeschriftung_TextBreite Zchn"/>
    <w:basedOn w:val="TabelleTextlinksZchn"/>
    <w:link w:val="TabellenBeschriftungTextBreite"/>
    <w:rsid w:val="00A34964"/>
    <w:rPr>
      <w:rFonts w:ascii="Arial" w:eastAsia="Arial Unicode MS" w:hAnsi="Arial"/>
      <w:sz w:val="18"/>
      <w:lang w:eastAsia="en-US"/>
    </w:rPr>
  </w:style>
  <w:style w:type="paragraph" w:customStyle="1" w:styleId="TabelleTextrechts">
    <w:name w:val="TabelleText_rechts"/>
    <w:basedOn w:val="TabelleTextlinks"/>
    <w:rsid w:val="00A34964"/>
    <w:pPr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985"/>
        <w:tab w:val="clear" w:pos="2268"/>
        <w:tab w:val="clear" w:pos="2552"/>
        <w:tab w:val="clear" w:pos="2835"/>
      </w:tabs>
      <w:jc w:val="right"/>
    </w:pPr>
  </w:style>
  <w:style w:type="paragraph" w:customStyle="1" w:styleId="TabelleTextzentriert">
    <w:name w:val="TabelleText_zentriert"/>
    <w:basedOn w:val="TabelleTextrechts"/>
    <w:rsid w:val="00A34964"/>
    <w:pPr>
      <w:jc w:val="center"/>
    </w:pPr>
  </w:style>
  <w:style w:type="paragraph" w:customStyle="1" w:styleId="berschriftTeil">
    <w:name w:val="Überschrift_Teil"/>
    <w:basedOn w:val="BlockText"/>
    <w:next w:val="Normal"/>
    <w:rsid w:val="00A34964"/>
    <w:pPr>
      <w:pageBreakBefore/>
      <w:spacing w:after="360"/>
      <w:ind w:left="0"/>
    </w:pPr>
    <w:rPr>
      <w:b/>
      <w:kern w:val="28"/>
      <w:sz w:val="36"/>
    </w:rPr>
  </w:style>
  <w:style w:type="paragraph" w:customStyle="1" w:styleId="berschriftbersicht">
    <w:name w:val="Überschrift_Übersicht"/>
    <w:basedOn w:val="Normal"/>
    <w:link w:val="berschriftbersichtZchn"/>
    <w:rsid w:val="00A34964"/>
    <w:pPr>
      <w:keepNext/>
      <w:keepLines/>
      <w:pageBreakBefore/>
      <w:tabs>
        <w:tab w:val="left" w:pos="1134"/>
      </w:tabs>
      <w:spacing w:before="80" w:line="240" w:lineRule="atLeast"/>
      <w:outlineLvl w:val="0"/>
    </w:pPr>
    <w:rPr>
      <w:b/>
      <w:sz w:val="36"/>
      <w:szCs w:val="20"/>
      <w:lang w:eastAsia="en-US"/>
    </w:rPr>
  </w:style>
  <w:style w:type="paragraph" w:customStyle="1" w:styleId="BulletText1">
    <w:name w:val="Bullet_Text1"/>
    <w:basedOn w:val="BlockText"/>
    <w:rsid w:val="00A34964"/>
    <w:pPr>
      <w:numPr>
        <w:numId w:val="2"/>
      </w:numPr>
      <w:tabs>
        <w:tab w:val="left" w:pos="1491"/>
      </w:tabs>
      <w:ind w:left="1491"/>
    </w:pPr>
  </w:style>
  <w:style w:type="paragraph" w:styleId="TOC1">
    <w:name w:val="toc 1"/>
    <w:basedOn w:val="Normal"/>
    <w:next w:val="Normal"/>
    <w:uiPriority w:val="39"/>
    <w:rsid w:val="00A34964"/>
    <w:pPr>
      <w:tabs>
        <w:tab w:val="left" w:leader="dot" w:pos="0"/>
        <w:tab w:val="right" w:leader="dot" w:pos="8505"/>
      </w:tabs>
      <w:spacing w:before="120" w:after="120"/>
      <w:ind w:left="1418" w:right="567" w:hanging="567"/>
    </w:pPr>
    <w:rPr>
      <w:b/>
      <w:noProof/>
      <w:szCs w:val="22"/>
    </w:rPr>
  </w:style>
  <w:style w:type="paragraph" w:styleId="TOC2">
    <w:name w:val="toc 2"/>
    <w:basedOn w:val="Normal"/>
    <w:next w:val="Normal"/>
    <w:rsid w:val="00A34964"/>
    <w:pPr>
      <w:tabs>
        <w:tab w:val="left" w:leader="dot" w:pos="851"/>
        <w:tab w:val="right" w:leader="dot" w:pos="8505"/>
      </w:tabs>
      <w:spacing w:before="120"/>
      <w:ind w:left="2269" w:hanging="851"/>
    </w:pPr>
    <w:rPr>
      <w:noProof/>
    </w:rPr>
  </w:style>
  <w:style w:type="paragraph" w:styleId="TOC3">
    <w:name w:val="toc 3"/>
    <w:basedOn w:val="Normal"/>
    <w:next w:val="Normal"/>
    <w:uiPriority w:val="39"/>
    <w:rsid w:val="00A34964"/>
    <w:pPr>
      <w:tabs>
        <w:tab w:val="left" w:leader="dot" w:pos="851"/>
        <w:tab w:val="right" w:leader="dot" w:pos="8505"/>
      </w:tabs>
      <w:ind w:left="2269" w:right="567" w:hanging="851"/>
    </w:pPr>
    <w:rPr>
      <w:noProof/>
    </w:rPr>
  </w:style>
  <w:style w:type="paragraph" w:styleId="TOC4">
    <w:name w:val="toc 4"/>
    <w:basedOn w:val="Normal"/>
    <w:next w:val="Normal"/>
    <w:rsid w:val="00A34964"/>
    <w:pPr>
      <w:tabs>
        <w:tab w:val="right" w:leader="dot" w:pos="851"/>
        <w:tab w:val="right" w:leader="dot" w:pos="8505"/>
      </w:tabs>
      <w:ind w:left="3119" w:hanging="851"/>
    </w:pPr>
    <w:rPr>
      <w:noProof/>
    </w:rPr>
  </w:style>
  <w:style w:type="paragraph" w:styleId="TOC5">
    <w:name w:val="toc 5"/>
    <w:basedOn w:val="Normal"/>
    <w:next w:val="Normal"/>
    <w:rsid w:val="00A34964"/>
    <w:pPr>
      <w:ind w:left="958"/>
    </w:pPr>
  </w:style>
  <w:style w:type="paragraph" w:styleId="TOC6">
    <w:name w:val="toc 6"/>
    <w:basedOn w:val="Normal"/>
    <w:next w:val="Normal"/>
    <w:autoRedefine/>
    <w:rsid w:val="00A34964"/>
    <w:pPr>
      <w:ind w:left="1200"/>
    </w:pPr>
  </w:style>
  <w:style w:type="paragraph" w:styleId="TOC7">
    <w:name w:val="toc 7"/>
    <w:basedOn w:val="Normal"/>
    <w:next w:val="Normal"/>
    <w:autoRedefine/>
    <w:rsid w:val="00A34964"/>
    <w:pPr>
      <w:ind w:left="1440"/>
    </w:pPr>
  </w:style>
  <w:style w:type="paragraph" w:styleId="TOC8">
    <w:name w:val="toc 8"/>
    <w:basedOn w:val="Normal"/>
    <w:next w:val="Normal"/>
    <w:autoRedefine/>
    <w:rsid w:val="00A34964"/>
    <w:pPr>
      <w:ind w:left="1680"/>
    </w:pPr>
  </w:style>
  <w:style w:type="paragraph" w:styleId="TOC9">
    <w:name w:val="toc 9"/>
    <w:basedOn w:val="Normal"/>
    <w:next w:val="Normal"/>
    <w:autoRedefine/>
    <w:rsid w:val="00A34964"/>
    <w:pPr>
      <w:ind w:left="1920"/>
    </w:pPr>
  </w:style>
  <w:style w:type="paragraph" w:styleId="BalloonText">
    <w:name w:val="Balloon Text"/>
    <w:basedOn w:val="Normal"/>
    <w:link w:val="BalloonTextChar"/>
    <w:semiHidden/>
    <w:rsid w:val="00A34964"/>
    <w:rPr>
      <w:rFonts w:ascii="Tahoma" w:hAnsi="Tahoma" w:cs="Tahoma"/>
      <w:sz w:val="16"/>
      <w:szCs w:val="16"/>
    </w:rPr>
  </w:style>
  <w:style w:type="paragraph" w:customStyle="1" w:styleId="Logo">
    <w:name w:val="Logo"/>
    <w:basedOn w:val="Normal"/>
    <w:rsid w:val="00A34964"/>
    <w:pPr>
      <w:ind w:left="-602"/>
    </w:pPr>
  </w:style>
  <w:style w:type="paragraph" w:customStyle="1" w:styleId="BulletText2">
    <w:name w:val="Bullet_Text2"/>
    <w:basedOn w:val="BulletText1"/>
    <w:rsid w:val="00A34964"/>
    <w:pPr>
      <w:numPr>
        <w:numId w:val="3"/>
      </w:numPr>
      <w:tabs>
        <w:tab w:val="clear" w:pos="1491"/>
      </w:tabs>
    </w:pPr>
  </w:style>
  <w:style w:type="character" w:styleId="PageNumber">
    <w:name w:val="page number"/>
    <w:basedOn w:val="DefaultParagraphFont"/>
    <w:rsid w:val="00A34964"/>
  </w:style>
  <w:style w:type="table" w:styleId="TableGrid">
    <w:name w:val="Table Grid"/>
    <w:basedOn w:val="TableNormal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eyword36">
    <w:name w:val="Keyword 36"/>
    <w:basedOn w:val="Normal"/>
    <w:rsid w:val="00A34964"/>
    <w:pPr>
      <w:keepNext/>
      <w:spacing w:before="152" w:line="850" w:lineRule="exact"/>
      <w:outlineLvl w:val="0"/>
    </w:pPr>
    <w:rPr>
      <w:rFonts w:ascii="Siemens Serif Semibold" w:hAnsi="Siemens Serif Semibold"/>
      <w:color w:val="8CA3B0"/>
      <w:kern w:val="28"/>
      <w:sz w:val="72"/>
      <w:szCs w:val="72"/>
      <w:lang w:val="en-US"/>
    </w:rPr>
  </w:style>
  <w:style w:type="paragraph" w:styleId="TableofFigures">
    <w:name w:val="table of figures"/>
    <w:basedOn w:val="Normal"/>
    <w:next w:val="Normal"/>
    <w:rsid w:val="00A34964"/>
  </w:style>
  <w:style w:type="paragraph" w:styleId="Salutation">
    <w:name w:val="Salutation"/>
    <w:basedOn w:val="Normal"/>
    <w:next w:val="Normal"/>
    <w:link w:val="SalutationChar"/>
    <w:rsid w:val="00A34964"/>
  </w:style>
  <w:style w:type="paragraph" w:styleId="ListBullet2">
    <w:name w:val="List Bullet 2"/>
    <w:basedOn w:val="Normal"/>
    <w:rsid w:val="00A34964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rsid w:val="00A34964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rsid w:val="00A34964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rsid w:val="00A34964"/>
    <w:pPr>
      <w:tabs>
        <w:tab w:val="num" w:pos="1492"/>
      </w:tabs>
      <w:ind w:left="1492" w:hanging="360"/>
    </w:pPr>
  </w:style>
  <w:style w:type="paragraph" w:styleId="Date">
    <w:name w:val="Date"/>
    <w:basedOn w:val="Normal"/>
    <w:next w:val="Normal"/>
    <w:link w:val="DateChar"/>
    <w:rsid w:val="00A34964"/>
  </w:style>
  <w:style w:type="paragraph" w:styleId="E-mailSignature">
    <w:name w:val="E-mail Signature"/>
    <w:basedOn w:val="Normal"/>
    <w:link w:val="E-mailSignatureChar"/>
    <w:rsid w:val="00A34964"/>
  </w:style>
  <w:style w:type="paragraph" w:styleId="EndnoteText">
    <w:name w:val="endnote text"/>
    <w:basedOn w:val="Normal"/>
    <w:link w:val="EndnoteTextChar"/>
    <w:rsid w:val="00A34964"/>
    <w:rPr>
      <w:szCs w:val="20"/>
    </w:rPr>
  </w:style>
  <w:style w:type="paragraph" w:styleId="NoteHeading">
    <w:name w:val="Note Heading"/>
    <w:basedOn w:val="Normal"/>
    <w:next w:val="Normal"/>
    <w:link w:val="NoteHeadingChar"/>
    <w:rsid w:val="00A34964"/>
  </w:style>
  <w:style w:type="paragraph" w:styleId="FootnoteText">
    <w:name w:val="footnote text"/>
    <w:basedOn w:val="Normal"/>
    <w:link w:val="FootnoteTextChar"/>
    <w:rsid w:val="00A34964"/>
    <w:rPr>
      <w:szCs w:val="20"/>
    </w:rPr>
  </w:style>
  <w:style w:type="paragraph" w:styleId="Closing">
    <w:name w:val="Closing"/>
    <w:basedOn w:val="Normal"/>
    <w:link w:val="ClosingChar"/>
    <w:rsid w:val="00A34964"/>
    <w:pPr>
      <w:ind w:left="4252"/>
    </w:pPr>
  </w:style>
  <w:style w:type="paragraph" w:styleId="HTMLAddress">
    <w:name w:val="HTML Address"/>
    <w:basedOn w:val="Normal"/>
    <w:link w:val="HTMLAddressChar"/>
    <w:rsid w:val="00A34964"/>
    <w:rPr>
      <w:i/>
      <w:iCs/>
    </w:rPr>
  </w:style>
  <w:style w:type="paragraph" w:styleId="HTMLPreformatted">
    <w:name w:val="HTML Preformatted"/>
    <w:basedOn w:val="Normal"/>
    <w:link w:val="HTMLPreformattedChar"/>
    <w:rsid w:val="00A34964"/>
    <w:rPr>
      <w:rFonts w:ascii="Courier New" w:hAnsi="Courier New" w:cs="Courier New"/>
      <w:szCs w:val="20"/>
    </w:rPr>
  </w:style>
  <w:style w:type="paragraph" w:styleId="CommentText">
    <w:name w:val="annotation text"/>
    <w:basedOn w:val="Normal"/>
    <w:link w:val="CommentTextChar"/>
    <w:rsid w:val="00A3496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A34964"/>
    <w:rPr>
      <w:b/>
      <w:bCs/>
    </w:rPr>
  </w:style>
  <w:style w:type="paragraph" w:styleId="List">
    <w:name w:val="List"/>
    <w:basedOn w:val="Normal"/>
    <w:rsid w:val="00A34964"/>
    <w:pPr>
      <w:ind w:left="283" w:hanging="283"/>
    </w:pPr>
  </w:style>
  <w:style w:type="paragraph" w:styleId="List2">
    <w:name w:val="List 2"/>
    <w:basedOn w:val="Normal"/>
    <w:rsid w:val="00A34964"/>
    <w:pPr>
      <w:ind w:left="566" w:hanging="283"/>
    </w:pPr>
  </w:style>
  <w:style w:type="paragraph" w:styleId="List3">
    <w:name w:val="List 3"/>
    <w:basedOn w:val="Normal"/>
    <w:rsid w:val="00A34964"/>
    <w:pPr>
      <w:ind w:left="849" w:hanging="283"/>
    </w:pPr>
  </w:style>
  <w:style w:type="paragraph" w:styleId="List4">
    <w:name w:val="List 4"/>
    <w:basedOn w:val="Normal"/>
    <w:rsid w:val="00A34964"/>
    <w:pPr>
      <w:ind w:left="1132" w:hanging="283"/>
    </w:pPr>
  </w:style>
  <w:style w:type="paragraph" w:styleId="List5">
    <w:name w:val="List 5"/>
    <w:basedOn w:val="Normal"/>
    <w:rsid w:val="00A34964"/>
    <w:pPr>
      <w:ind w:left="1415" w:hanging="283"/>
    </w:pPr>
  </w:style>
  <w:style w:type="paragraph" w:styleId="ListContinue">
    <w:name w:val="List Continue"/>
    <w:basedOn w:val="Normal"/>
    <w:rsid w:val="00A34964"/>
    <w:pPr>
      <w:spacing w:after="120"/>
      <w:ind w:left="283"/>
    </w:pPr>
  </w:style>
  <w:style w:type="paragraph" w:styleId="ListContinue2">
    <w:name w:val="List Continue 2"/>
    <w:basedOn w:val="Normal"/>
    <w:rsid w:val="00A34964"/>
    <w:pPr>
      <w:spacing w:after="120"/>
      <w:ind w:left="566"/>
    </w:pPr>
  </w:style>
  <w:style w:type="paragraph" w:styleId="ListContinue3">
    <w:name w:val="List Continue 3"/>
    <w:basedOn w:val="Normal"/>
    <w:rsid w:val="00A34964"/>
    <w:pPr>
      <w:spacing w:after="120"/>
      <w:ind w:left="849"/>
    </w:pPr>
  </w:style>
  <w:style w:type="paragraph" w:styleId="ListContinue4">
    <w:name w:val="List Continue 4"/>
    <w:basedOn w:val="Normal"/>
    <w:rsid w:val="00A34964"/>
    <w:pPr>
      <w:spacing w:after="120"/>
      <w:ind w:left="1132"/>
    </w:pPr>
  </w:style>
  <w:style w:type="paragraph" w:styleId="ListContinue5">
    <w:name w:val="List Continue 5"/>
    <w:basedOn w:val="Normal"/>
    <w:rsid w:val="00A34964"/>
    <w:pPr>
      <w:spacing w:after="120"/>
      <w:ind w:left="1415"/>
    </w:pPr>
  </w:style>
  <w:style w:type="paragraph" w:styleId="ListNumber">
    <w:name w:val="List Number"/>
    <w:basedOn w:val="Normal"/>
    <w:rsid w:val="00A34964"/>
    <w:pPr>
      <w:numPr>
        <w:numId w:val="7"/>
      </w:numPr>
    </w:pPr>
  </w:style>
  <w:style w:type="paragraph" w:styleId="ListNumber2">
    <w:name w:val="List Number 2"/>
    <w:basedOn w:val="Normal"/>
    <w:rsid w:val="00A34964"/>
    <w:pPr>
      <w:numPr>
        <w:numId w:val="8"/>
      </w:numPr>
    </w:pPr>
  </w:style>
  <w:style w:type="paragraph" w:styleId="ListNumber3">
    <w:name w:val="List Number 3"/>
    <w:basedOn w:val="Normal"/>
    <w:rsid w:val="00A34964"/>
    <w:pPr>
      <w:numPr>
        <w:numId w:val="9"/>
      </w:numPr>
    </w:pPr>
  </w:style>
  <w:style w:type="paragraph" w:styleId="ListNumber4">
    <w:name w:val="List Number 4"/>
    <w:basedOn w:val="Normal"/>
    <w:rsid w:val="00A34964"/>
    <w:pPr>
      <w:numPr>
        <w:numId w:val="10"/>
      </w:numPr>
    </w:pPr>
  </w:style>
  <w:style w:type="paragraph" w:styleId="ListNumber5">
    <w:name w:val="List Number 5"/>
    <w:basedOn w:val="Normal"/>
    <w:rsid w:val="00A34964"/>
    <w:pPr>
      <w:numPr>
        <w:numId w:val="11"/>
      </w:numPr>
    </w:pPr>
  </w:style>
  <w:style w:type="paragraph" w:styleId="MacroText">
    <w:name w:val="macro"/>
    <w:link w:val="MacroTextChar"/>
    <w:rsid w:val="00A349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eastAsia="ja-JP"/>
    </w:rPr>
  </w:style>
  <w:style w:type="paragraph" w:styleId="MessageHeader">
    <w:name w:val="Message Header"/>
    <w:basedOn w:val="Normal"/>
    <w:link w:val="MessageHeaderChar"/>
    <w:rsid w:val="00A349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TableofAuthorities">
    <w:name w:val="table of authorities"/>
    <w:basedOn w:val="Normal"/>
    <w:next w:val="Normal"/>
    <w:rsid w:val="00A34964"/>
    <w:pPr>
      <w:ind w:left="240" w:hanging="240"/>
    </w:pPr>
  </w:style>
  <w:style w:type="paragraph" w:styleId="TOAHeading">
    <w:name w:val="toa heading"/>
    <w:basedOn w:val="Normal"/>
    <w:next w:val="Normal"/>
    <w:rsid w:val="00A34964"/>
    <w:pPr>
      <w:spacing w:before="120"/>
    </w:pPr>
    <w:rPr>
      <w:rFonts w:cs="Arial"/>
      <w:b/>
      <w:bCs/>
    </w:rPr>
  </w:style>
  <w:style w:type="paragraph" w:styleId="NormalWeb">
    <w:name w:val="Normal (Web)"/>
    <w:basedOn w:val="Normal"/>
    <w:uiPriority w:val="99"/>
    <w:rsid w:val="00A34964"/>
  </w:style>
  <w:style w:type="paragraph" w:styleId="NormalIndent">
    <w:name w:val="Normal Indent"/>
    <w:basedOn w:val="Normal"/>
    <w:rsid w:val="00A34964"/>
    <w:pPr>
      <w:ind w:left="720"/>
    </w:pPr>
  </w:style>
  <w:style w:type="paragraph" w:styleId="EnvelopeReturn">
    <w:name w:val="envelope return"/>
    <w:basedOn w:val="Normal"/>
    <w:rsid w:val="00A34964"/>
    <w:rPr>
      <w:rFonts w:cs="Arial"/>
      <w:szCs w:val="20"/>
    </w:rPr>
  </w:style>
  <w:style w:type="paragraph" w:styleId="EnvelopeAddress">
    <w:name w:val="envelope address"/>
    <w:basedOn w:val="Normal"/>
    <w:rsid w:val="00A34964"/>
    <w:pPr>
      <w:framePr w:w="4320" w:h="2160" w:hRule="exact" w:hSpace="141" w:wrap="auto" w:hAnchor="page" w:xAlign="center" w:yAlign="bottom"/>
      <w:ind w:left="1"/>
    </w:pPr>
    <w:rPr>
      <w:rFonts w:cs="Arial"/>
    </w:rPr>
  </w:style>
  <w:style w:type="paragraph" w:styleId="Signature">
    <w:name w:val="Signature"/>
    <w:basedOn w:val="Normal"/>
    <w:link w:val="SignatureChar"/>
    <w:rsid w:val="00A34964"/>
    <w:pPr>
      <w:ind w:left="4252"/>
    </w:pPr>
  </w:style>
  <w:style w:type="paragraph" w:styleId="Subtitle">
    <w:name w:val="Subtitle"/>
    <w:basedOn w:val="Normal"/>
    <w:link w:val="SubtitleChar"/>
    <w:rsid w:val="00A34964"/>
    <w:pPr>
      <w:spacing w:after="60"/>
      <w:jc w:val="center"/>
      <w:outlineLvl w:val="1"/>
    </w:pPr>
    <w:rPr>
      <w:rFonts w:cs="Arial"/>
    </w:rPr>
  </w:style>
  <w:style w:type="paragraph" w:customStyle="1" w:styleId="berschriftDeckblatt">
    <w:name w:val="Überschrift_Deckblatt"/>
    <w:basedOn w:val="BlockText"/>
    <w:next w:val="BlockText"/>
    <w:rsid w:val="00A34964"/>
    <w:pPr>
      <w:framePr w:hSpace="180" w:wrap="around" w:hAnchor="page" w:x="3357" w:y="-446"/>
      <w:jc w:val="right"/>
    </w:pPr>
    <w:rPr>
      <w:color w:val="D0D3DA"/>
      <w:lang w:eastAsia="de-DE"/>
    </w:rPr>
  </w:style>
  <w:style w:type="paragraph" w:customStyle="1" w:styleId="berschriftInhaltsverzeichnis">
    <w:name w:val="Überschrift_Inhaltsverzeichnis"/>
    <w:basedOn w:val="Heading1"/>
    <w:next w:val="BlockText"/>
    <w:link w:val="berschriftInhaltsverzeichnisZchn"/>
    <w:rsid w:val="00A34964"/>
    <w:pPr>
      <w:numPr>
        <w:numId w:val="0"/>
      </w:numPr>
      <w:outlineLvl w:val="9"/>
    </w:pPr>
  </w:style>
  <w:style w:type="character" w:customStyle="1" w:styleId="berschriftInhaltsverzeichnisZchn">
    <w:name w:val="Überschrift_Inhaltsverzeichnis Zchn"/>
    <w:basedOn w:val="Heading1Char"/>
    <w:link w:val="berschriftInhaltsverzeichnis"/>
    <w:rsid w:val="00A34964"/>
    <w:rPr>
      <w:rFonts w:ascii="Arial" w:eastAsia="Arial Unicode MS" w:hAnsi="Arial" w:cs="Arial"/>
      <w:b/>
      <w:bCs/>
      <w:kern w:val="32"/>
      <w:sz w:val="36"/>
      <w:szCs w:val="32"/>
      <w:lang w:eastAsia="ja-JP"/>
    </w:rPr>
  </w:style>
  <w:style w:type="character" w:styleId="LineNumber">
    <w:name w:val="line number"/>
    <w:basedOn w:val="DefaultParagraphFont"/>
    <w:rsid w:val="00A34964"/>
  </w:style>
  <w:style w:type="paragraph" w:customStyle="1" w:styleId="berschrift1Nummerierung">
    <w:name w:val="Überschrift 1 Nummerierung"/>
    <w:basedOn w:val="Normal"/>
    <w:next w:val="Normal"/>
    <w:link w:val="berschrift1NummerierungZchn"/>
    <w:rsid w:val="00A34964"/>
    <w:pPr>
      <w:keepNext/>
      <w:keepLines/>
      <w:spacing w:before="80" w:line="960" w:lineRule="exact"/>
      <w:jc w:val="right"/>
    </w:pPr>
    <w:rPr>
      <w:rFonts w:cs="Arial Unicode MS"/>
      <w:b/>
      <w:sz w:val="96"/>
      <w:lang w:val="en-US" w:eastAsia="de-DE"/>
    </w:rPr>
  </w:style>
  <w:style w:type="character" w:customStyle="1" w:styleId="berschrift1NummerierungZchn">
    <w:name w:val="Überschrift 1 Nummerierung Zchn"/>
    <w:basedOn w:val="DefaultParagraphFont"/>
    <w:link w:val="berschrift1Nummerierung"/>
    <w:rsid w:val="00A34964"/>
    <w:rPr>
      <w:rFonts w:ascii="Arial" w:eastAsia="Arial Unicode MS" w:hAnsi="Arial" w:cs="Arial Unicode MS"/>
      <w:b/>
      <w:sz w:val="96"/>
      <w:szCs w:val="24"/>
      <w:lang w:val="en-US"/>
    </w:rPr>
  </w:style>
  <w:style w:type="paragraph" w:customStyle="1" w:styleId="h1heading1">
    <w:name w:val="h1_heading_1"/>
    <w:basedOn w:val="Normal"/>
    <w:rsid w:val="00A34964"/>
    <w:pPr>
      <w:keepNext/>
      <w:keepLines/>
      <w:pageBreakBefore/>
      <w:numPr>
        <w:numId w:val="13"/>
      </w:numPr>
      <w:spacing w:before="80" w:line="240" w:lineRule="atLeast"/>
      <w:outlineLvl w:val="0"/>
    </w:pPr>
    <w:rPr>
      <w:rFonts w:ascii="Arial Unicode MS" w:hAnsi="Arial Unicode MS" w:cs="Arial Unicode MS"/>
      <w:b/>
      <w:sz w:val="36"/>
      <w:lang w:eastAsia="de-DE"/>
    </w:rPr>
  </w:style>
  <w:style w:type="paragraph" w:customStyle="1" w:styleId="h2heading2">
    <w:name w:val="h2_heading_2"/>
    <w:basedOn w:val="h1heading1"/>
    <w:next w:val="Normal"/>
    <w:rsid w:val="00A34964"/>
    <w:pPr>
      <w:pageBreakBefore w:val="0"/>
      <w:numPr>
        <w:ilvl w:val="1"/>
      </w:numPr>
      <w:spacing w:before="720" w:after="120" w:line="192" w:lineRule="auto"/>
      <w:outlineLvl w:val="1"/>
    </w:pPr>
    <w:rPr>
      <w:sz w:val="28"/>
    </w:rPr>
  </w:style>
  <w:style w:type="paragraph" w:customStyle="1" w:styleId="h3heading3">
    <w:name w:val="h3_heading_3"/>
    <w:basedOn w:val="h2heading2"/>
    <w:next w:val="Normal"/>
    <w:rsid w:val="00A34964"/>
    <w:pPr>
      <w:numPr>
        <w:ilvl w:val="2"/>
      </w:numPr>
      <w:spacing w:line="180" w:lineRule="auto"/>
      <w:outlineLvl w:val="2"/>
    </w:pPr>
    <w:rPr>
      <w:sz w:val="24"/>
    </w:rPr>
  </w:style>
  <w:style w:type="paragraph" w:customStyle="1" w:styleId="h4heading4">
    <w:name w:val="h4_heading_4"/>
    <w:basedOn w:val="h3heading3"/>
    <w:next w:val="Normal"/>
    <w:rsid w:val="00A34964"/>
    <w:pPr>
      <w:numPr>
        <w:ilvl w:val="3"/>
      </w:numPr>
      <w:spacing w:before="480"/>
      <w:outlineLvl w:val="3"/>
    </w:pPr>
    <w:rPr>
      <w:sz w:val="22"/>
    </w:rPr>
  </w:style>
  <w:style w:type="paragraph" w:customStyle="1" w:styleId="hnheadingnumber">
    <w:name w:val="hn_heading_number"/>
    <w:basedOn w:val="Normal"/>
    <w:rsid w:val="00A34964"/>
    <w:pPr>
      <w:keepNext/>
      <w:keepLines/>
      <w:spacing w:before="80" w:line="960" w:lineRule="exact"/>
      <w:jc w:val="right"/>
    </w:pPr>
    <w:rPr>
      <w:rFonts w:ascii="Arial Unicode MS" w:hAnsi="Arial Unicode MS" w:cs="Arial Unicode MS"/>
      <w:b/>
      <w:sz w:val="96"/>
      <w:lang w:eastAsia="de-DE"/>
    </w:rPr>
  </w:style>
  <w:style w:type="paragraph" w:customStyle="1" w:styleId="berschrift1Tabelle">
    <w:name w:val="Überschrift 1_Tabelle"/>
    <w:basedOn w:val="Heading1"/>
    <w:rsid w:val="00A34964"/>
    <w:pPr>
      <w:numPr>
        <w:numId w:val="0"/>
      </w:numPr>
    </w:pPr>
  </w:style>
  <w:style w:type="paragraph" w:customStyle="1" w:styleId="ApplIVZTabelleTitel">
    <w:name w:val="Appl_IVZTabelle_Titel"/>
    <w:basedOn w:val="Normal"/>
    <w:rsid w:val="00A34964"/>
    <w:pPr>
      <w:spacing w:line="280" w:lineRule="exact"/>
    </w:pPr>
    <w:rPr>
      <w:rFonts w:cs="Arial Unicode MS"/>
      <w:b/>
      <w:sz w:val="24"/>
      <w:lang w:eastAsia="de-DE"/>
    </w:rPr>
  </w:style>
  <w:style w:type="paragraph" w:customStyle="1" w:styleId="ApplIVZTabelleNummer">
    <w:name w:val="Appl_IVZTabelle_Nummer"/>
    <w:rsid w:val="00A34964"/>
    <w:pPr>
      <w:shd w:val="clear" w:color="auto" w:fill="D9D9D9"/>
      <w:spacing w:line="567" w:lineRule="exact"/>
      <w:ind w:left="-567" w:right="-567"/>
      <w:jc w:val="center"/>
    </w:pPr>
    <w:rPr>
      <w:rFonts w:ascii="Arial" w:eastAsia="Arial Unicode MS" w:hAnsi="Arial" w:cs="Arial Unicode MS"/>
      <w:b/>
      <w:sz w:val="40"/>
      <w:szCs w:val="24"/>
    </w:rPr>
  </w:style>
  <w:style w:type="character" w:styleId="CommentReference">
    <w:name w:val="annotation reference"/>
    <w:basedOn w:val="DefaultParagraphFont"/>
    <w:rsid w:val="00A34964"/>
    <w:rPr>
      <w:sz w:val="16"/>
      <w:szCs w:val="16"/>
    </w:rPr>
  </w:style>
  <w:style w:type="character" w:styleId="Strong">
    <w:name w:val="Strong"/>
    <w:basedOn w:val="DefaultParagraphFont"/>
    <w:rsid w:val="00A34964"/>
    <w:rPr>
      <w:b/>
      <w:bCs/>
    </w:rPr>
  </w:style>
  <w:style w:type="paragraph" w:styleId="BodyText">
    <w:name w:val="Body Text"/>
    <w:basedOn w:val="Normal"/>
    <w:link w:val="BodyTextChar"/>
    <w:rsid w:val="00A34964"/>
    <w:pPr>
      <w:spacing w:after="120"/>
    </w:pPr>
  </w:style>
  <w:style w:type="character" w:customStyle="1" w:styleId="TextkrperZchn">
    <w:name w:val="Textkörper Zchn"/>
    <w:basedOn w:val="DefaultParagraphFont"/>
    <w:rsid w:val="00C372EB"/>
    <w:rPr>
      <w:rFonts w:ascii="Arial" w:eastAsia="Arial Unicode MS" w:hAnsi="Arial"/>
      <w:szCs w:val="24"/>
      <w:lang w:eastAsia="ja-JP"/>
    </w:rPr>
  </w:style>
  <w:style w:type="character" w:customStyle="1" w:styleId="KommentartextZchn">
    <w:name w:val="Kommentartext Zchn"/>
    <w:basedOn w:val="DefaultParagraphFont"/>
    <w:rsid w:val="00C372EB"/>
    <w:rPr>
      <w:rFonts w:ascii="Arial" w:eastAsia="Arial Unicode MS" w:hAnsi="Arial"/>
      <w:lang w:eastAsia="ja-JP"/>
    </w:rPr>
  </w:style>
  <w:style w:type="character" w:customStyle="1" w:styleId="KommentarthemaZchn">
    <w:name w:val="Kommentarthema Zchn"/>
    <w:basedOn w:val="KommentartextZchn"/>
    <w:rsid w:val="00C372EB"/>
    <w:rPr>
      <w:rFonts w:ascii="Arial" w:eastAsia="Arial Unicode MS" w:hAnsi="Arial"/>
      <w:b/>
      <w:bCs/>
      <w:lang w:eastAsia="ja-JP"/>
    </w:rPr>
  </w:style>
  <w:style w:type="character" w:customStyle="1" w:styleId="FunotentextZchn">
    <w:name w:val="Fußnotentext Zchn"/>
    <w:basedOn w:val="DefaultParagraphFont"/>
    <w:rsid w:val="00C372EB"/>
    <w:rPr>
      <w:rFonts w:ascii="Arial" w:eastAsia="Arial Unicode MS" w:hAnsi="Arial"/>
      <w:lang w:eastAsia="ja-JP"/>
    </w:rPr>
  </w:style>
  <w:style w:type="character" w:styleId="FootnoteReference">
    <w:name w:val="footnote reference"/>
    <w:basedOn w:val="DefaultParagraphFont"/>
    <w:rsid w:val="00A34964"/>
    <w:rPr>
      <w:vertAlign w:val="superscript"/>
    </w:rPr>
  </w:style>
  <w:style w:type="character" w:customStyle="1" w:styleId="DeckblattTitel">
    <w:name w:val="Deckblatt Titel"/>
    <w:rsid w:val="00A34964"/>
    <w:rPr>
      <w:rFonts w:ascii="Siemens Serif Semibold" w:hAnsi="Siemens Serif Semibold"/>
      <w:sz w:val="44"/>
    </w:rPr>
  </w:style>
  <w:style w:type="character" w:customStyle="1" w:styleId="DeckblattDokutyp">
    <w:name w:val="Deckblatt Dokutyp"/>
    <w:basedOn w:val="DefaultParagraphFont"/>
    <w:rsid w:val="00A34964"/>
    <w:rPr>
      <w:rFonts w:ascii="Siemens Sans" w:hAnsi="Siemens Sans"/>
      <w:b/>
      <w:bCs/>
      <w:color w:val="003399"/>
      <w:sz w:val="30"/>
    </w:rPr>
  </w:style>
  <w:style w:type="paragraph" w:customStyle="1" w:styleId="DeckblattProduktnameAnwendung">
    <w:name w:val="Deckblatt Produktname/Anwendung"/>
    <w:basedOn w:val="Normal"/>
    <w:rsid w:val="00A34964"/>
    <w:pPr>
      <w:spacing w:after="300"/>
    </w:pPr>
    <w:rPr>
      <w:rFonts w:ascii="Siemens Sans" w:eastAsia="Times New Roman" w:hAnsi="Siemens Sans"/>
      <w:b/>
      <w:bCs/>
      <w:sz w:val="30"/>
      <w:szCs w:val="20"/>
    </w:rPr>
  </w:style>
  <w:style w:type="paragraph" w:customStyle="1" w:styleId="HinweisTitel">
    <w:name w:val="Hinweis Titel"/>
    <w:next w:val="BlockText"/>
    <w:rsid w:val="00A34964"/>
    <w:pPr>
      <w:spacing w:before="120" w:after="120"/>
      <w:jc w:val="center"/>
    </w:pPr>
    <w:rPr>
      <w:rFonts w:ascii="Arial" w:eastAsia="Times New Roman" w:hAnsi="Arial"/>
      <w:b/>
      <w:bCs/>
      <w:lang w:eastAsia="ja-JP"/>
    </w:rPr>
  </w:style>
  <w:style w:type="paragraph" w:customStyle="1" w:styleId="Subhead115pt">
    <w:name w:val="_Subhead 1 15pt"/>
    <w:basedOn w:val="Normal"/>
    <w:rsid w:val="00A34964"/>
    <w:pPr>
      <w:spacing w:after="425" w:line="369" w:lineRule="exact"/>
      <w:ind w:right="680"/>
    </w:pPr>
    <w:rPr>
      <w:rFonts w:ascii="Siemens Sans" w:eastAsia="Times New Roman" w:hAnsi="Siemens Sans"/>
      <w:b/>
      <w:color w:val="FFFFFF"/>
      <w:spacing w:val="2"/>
      <w:kern w:val="10"/>
      <w:sz w:val="30"/>
      <w:szCs w:val="30"/>
      <w:lang w:eastAsia="de-DE"/>
    </w:rPr>
  </w:style>
  <w:style w:type="paragraph" w:customStyle="1" w:styleId="URLKeyword">
    <w:name w:val="_URL_Keyword"/>
    <w:basedOn w:val="Normal"/>
    <w:rsid w:val="00A34964"/>
    <w:pPr>
      <w:spacing w:line="260" w:lineRule="atLeast"/>
      <w:ind w:right="680"/>
    </w:pPr>
    <w:rPr>
      <w:rFonts w:ascii="Siemens Sans" w:eastAsia="Times New Roman" w:hAnsi="Siemens Sans"/>
      <w:b/>
      <w:color w:val="FFFFFF"/>
      <w:spacing w:val="1"/>
      <w:kern w:val="8"/>
      <w:sz w:val="26"/>
      <w:szCs w:val="36"/>
      <w:lang w:eastAsia="de-DE"/>
    </w:rPr>
  </w:style>
  <w:style w:type="paragraph" w:customStyle="1" w:styleId="Headline136pt">
    <w:name w:val="_Headline 1 36pt"/>
    <w:basedOn w:val="BlockText"/>
    <w:rsid w:val="00A34964"/>
    <w:pPr>
      <w:spacing w:before="196" w:after="160" w:line="851" w:lineRule="exact"/>
      <w:ind w:left="0" w:right="680"/>
    </w:pPr>
    <w:rPr>
      <w:rFonts w:ascii="Siemens Serif Semibold" w:eastAsia="Times New Roman" w:hAnsi="Siemens Serif Semibold"/>
      <w:b/>
      <w:color w:val="FFFFFF" w:themeColor="background1"/>
      <w:spacing w:val="-2"/>
      <w:kern w:val="10"/>
      <w:sz w:val="72"/>
      <w:szCs w:val="72"/>
      <w:lang w:eastAsia="de-DE"/>
    </w:rPr>
  </w:style>
  <w:style w:type="paragraph" w:customStyle="1" w:styleId="URLSectorClaim">
    <w:name w:val="_URL_Sector_Claim"/>
    <w:basedOn w:val="Normal"/>
    <w:rsid w:val="00A34964"/>
    <w:pPr>
      <w:framePr w:w="9752" w:h="510" w:hRule="exact" w:wrap="around" w:vAnchor="page" w:hAnchor="text" w:y="15849" w:anchorLock="1"/>
      <w:spacing w:line="312" w:lineRule="atLeast"/>
      <w:jc w:val="right"/>
    </w:pPr>
    <w:rPr>
      <w:rFonts w:ascii="Siemens Sans" w:eastAsia="Times New Roman" w:hAnsi="Siemens Sans"/>
      <w:b/>
      <w:spacing w:val="1"/>
      <w:kern w:val="8"/>
      <w:sz w:val="26"/>
      <w:szCs w:val="36"/>
      <w:lang w:eastAsia="de-DE"/>
    </w:rPr>
  </w:style>
  <w:style w:type="character" w:styleId="Emphasis">
    <w:name w:val="Emphasis"/>
    <w:basedOn w:val="DefaultParagraphFont"/>
    <w:rsid w:val="00A34964"/>
    <w:rPr>
      <w:i/>
      <w:iCs/>
    </w:rPr>
  </w:style>
  <w:style w:type="paragraph" w:customStyle="1" w:styleId="NummerierteListe2">
    <w:name w:val="NummerierteListe2"/>
    <w:basedOn w:val="NummerierteListe"/>
    <w:rsid w:val="00A34964"/>
    <w:pPr>
      <w:numPr>
        <w:numId w:val="16"/>
      </w:numPr>
    </w:pPr>
  </w:style>
  <w:style w:type="paragraph" w:customStyle="1" w:styleId="TabelleNummerierteListe2">
    <w:name w:val="Tabelle_NummerierteListe2"/>
    <w:basedOn w:val="TabelleNummerierteListe"/>
    <w:rsid w:val="00A34964"/>
    <w:pPr>
      <w:numPr>
        <w:numId w:val="17"/>
      </w:numPr>
    </w:pPr>
  </w:style>
  <w:style w:type="character" w:customStyle="1" w:styleId="FuzeileZchn">
    <w:name w:val="Fußzeile Zchn"/>
    <w:basedOn w:val="DefaultParagraphFont"/>
    <w:uiPriority w:val="99"/>
    <w:rsid w:val="00C372EB"/>
    <w:rPr>
      <w:rFonts w:ascii="Arial" w:eastAsia="Arial Unicode MS" w:hAnsi="Arial"/>
      <w:sz w:val="16"/>
      <w:szCs w:val="24"/>
      <w:lang w:eastAsia="ja-JP"/>
    </w:rPr>
  </w:style>
  <w:style w:type="paragraph" w:customStyle="1" w:styleId="Code">
    <w:name w:val="Code"/>
    <w:basedOn w:val="BlockText"/>
    <w:link w:val="CodeZchn"/>
    <w:rsid w:val="00A34964"/>
    <w:pPr>
      <w:shd w:val="clear" w:color="auto" w:fill="D9D9D9"/>
    </w:pPr>
    <w:rPr>
      <w:rFonts w:ascii="Courier New" w:hAnsi="Courier New"/>
      <w:sz w:val="18"/>
    </w:rPr>
  </w:style>
  <w:style w:type="character" w:customStyle="1" w:styleId="CodeZchn">
    <w:name w:val="Code Zchn"/>
    <w:basedOn w:val="DefaultParagraphFont"/>
    <w:link w:val="Code"/>
    <w:rsid w:val="00A34964"/>
    <w:rPr>
      <w:rFonts w:ascii="Courier New" w:eastAsia="Arial Unicode MS" w:hAnsi="Courier New"/>
      <w:sz w:val="18"/>
      <w:shd w:val="clear" w:color="auto" w:fill="D9D9D9"/>
      <w:lang w:eastAsia="en-US"/>
    </w:rPr>
  </w:style>
  <w:style w:type="paragraph" w:customStyle="1" w:styleId="TabellenBeschriftungListenbreite1">
    <w:name w:val="TabellenBeschriftung_Listenbreite1"/>
    <w:basedOn w:val="TabellenBeschriftungTextBreite"/>
    <w:uiPriority w:val="3"/>
    <w:rsid w:val="00A34964"/>
    <w:pPr>
      <w:ind w:left="1491" w:firstLine="0"/>
    </w:pPr>
  </w:style>
  <w:style w:type="paragraph" w:customStyle="1" w:styleId="TabellenBeschriftungListenbreite2">
    <w:name w:val="TabellenBeschriftung_Listenbreite2"/>
    <w:basedOn w:val="TabellenBeschriftungTextBreite"/>
    <w:uiPriority w:val="3"/>
    <w:rsid w:val="00A34964"/>
    <w:pPr>
      <w:ind w:left="1848" w:firstLine="0"/>
    </w:pPr>
  </w:style>
  <w:style w:type="paragraph" w:customStyle="1" w:styleId="BildBeschriftungListenbreite1">
    <w:name w:val="BildBeschriftung_Listenbreite1"/>
    <w:basedOn w:val="BildBeschriftungtextBreite"/>
    <w:uiPriority w:val="2"/>
    <w:rsid w:val="00A34964"/>
    <w:pPr>
      <w:ind w:left="1491" w:firstLine="0"/>
    </w:pPr>
  </w:style>
  <w:style w:type="paragraph" w:customStyle="1" w:styleId="BildBeschriftungListenbreite2">
    <w:name w:val="BildBeschriftung_Listenbreite2"/>
    <w:basedOn w:val="BildBeschriftungtextBreite"/>
    <w:uiPriority w:val="2"/>
    <w:rsid w:val="00A34964"/>
    <w:pPr>
      <w:ind w:left="1848" w:firstLine="0"/>
    </w:pPr>
  </w:style>
  <w:style w:type="paragraph" w:customStyle="1" w:styleId="Headline130pt">
    <w:name w:val="_Headline 1 30pt"/>
    <w:basedOn w:val="BlockText"/>
    <w:rsid w:val="00A34964"/>
    <w:pPr>
      <w:spacing w:before="196" w:after="160" w:line="737" w:lineRule="exact"/>
      <w:ind w:left="0" w:right="680"/>
    </w:pPr>
    <w:rPr>
      <w:rFonts w:ascii="Siemens Serif Semibold" w:eastAsia="Times New Roman" w:hAnsi="Siemens Serif Semibold"/>
      <w:b/>
      <w:color w:val="FFFFFF" w:themeColor="background1"/>
      <w:spacing w:val="-1"/>
      <w:kern w:val="10"/>
      <w:sz w:val="60"/>
      <w:szCs w:val="60"/>
      <w:lang w:eastAsia="de-DE"/>
    </w:rPr>
  </w:style>
  <w:style w:type="paragraph" w:customStyle="1" w:styleId="Subhead113pt">
    <w:name w:val="_Subhead 1 13pt"/>
    <w:basedOn w:val="Normal"/>
    <w:rsid w:val="00A34964"/>
    <w:pPr>
      <w:spacing w:after="425" w:line="312" w:lineRule="exact"/>
      <w:ind w:right="680"/>
    </w:pPr>
    <w:rPr>
      <w:rFonts w:ascii="Siemens Sans" w:eastAsia="Times New Roman" w:hAnsi="Siemens Sans"/>
      <w:b/>
      <w:color w:val="FFFFFF"/>
      <w:spacing w:val="2"/>
      <w:kern w:val="10"/>
      <w:sz w:val="26"/>
      <w:szCs w:val="30"/>
      <w:lang w:eastAsia="de-DE"/>
    </w:rPr>
  </w:style>
  <w:style w:type="character" w:customStyle="1" w:styleId="DatumZchn">
    <w:name w:val="Datum Zchn"/>
    <w:basedOn w:val="DefaultParagraphFont"/>
    <w:rsid w:val="00C372EB"/>
    <w:rPr>
      <w:rFonts w:ascii="Arial" w:eastAsia="Arial Unicode MS" w:hAnsi="Arial"/>
      <w:szCs w:val="24"/>
      <w:lang w:eastAsia="ja-JP"/>
    </w:rPr>
  </w:style>
  <w:style w:type="character" w:customStyle="1" w:styleId="DokumentstrukturZchn">
    <w:name w:val="Dokumentstruktur Zchn"/>
    <w:basedOn w:val="DefaultParagraphFont"/>
    <w:semiHidden/>
    <w:rsid w:val="00C372EB"/>
    <w:rPr>
      <w:rFonts w:ascii="Tahoma" w:eastAsia="Arial Unicode MS" w:hAnsi="Tahoma" w:cs="Tahoma"/>
      <w:shd w:val="clear" w:color="auto" w:fill="000080"/>
      <w:lang w:eastAsia="ja-JP"/>
    </w:rPr>
  </w:style>
  <w:style w:type="character" w:customStyle="1" w:styleId="EndnotentextZchn">
    <w:name w:val="Endnotentext Zchn"/>
    <w:basedOn w:val="DefaultParagraphFont"/>
    <w:rsid w:val="00C372EB"/>
    <w:rPr>
      <w:rFonts w:ascii="Arial" w:eastAsia="Arial Unicode MS" w:hAnsi="Arial"/>
      <w:lang w:eastAsia="ja-JP"/>
    </w:rPr>
  </w:style>
  <w:style w:type="character" w:customStyle="1" w:styleId="Fu-EndnotenberschriftZchn">
    <w:name w:val="Fuß/-Endnotenüberschrift Zchn"/>
    <w:basedOn w:val="DefaultParagraphFont"/>
    <w:rsid w:val="00C372EB"/>
    <w:rPr>
      <w:rFonts w:ascii="Arial" w:eastAsia="Arial Unicode MS" w:hAnsi="Arial"/>
      <w:szCs w:val="24"/>
      <w:lang w:eastAsia="ja-JP"/>
    </w:rPr>
  </w:style>
  <w:style w:type="character" w:customStyle="1" w:styleId="HTMLAdresseZchn">
    <w:name w:val="HTML Adresse Zchn"/>
    <w:basedOn w:val="DefaultParagraphFont"/>
    <w:rsid w:val="00C372EB"/>
    <w:rPr>
      <w:rFonts w:ascii="Arial" w:eastAsia="Arial Unicode MS" w:hAnsi="Arial"/>
      <w:i/>
      <w:iCs/>
      <w:szCs w:val="24"/>
      <w:lang w:eastAsia="ja-JP"/>
    </w:rPr>
  </w:style>
  <w:style w:type="character" w:customStyle="1" w:styleId="HTMLVorformatiertZchn">
    <w:name w:val="HTML Vorformatiert Zchn"/>
    <w:basedOn w:val="DefaultParagraphFont"/>
    <w:rsid w:val="00C372EB"/>
    <w:rPr>
      <w:rFonts w:ascii="Courier New" w:eastAsia="Arial Unicode MS" w:hAnsi="Courier New" w:cs="Courier New"/>
      <w:lang w:eastAsia="ja-JP"/>
    </w:rPr>
  </w:style>
  <w:style w:type="character" w:customStyle="1" w:styleId="KopfzeileZchn">
    <w:name w:val="Kopfzeile Zchn"/>
    <w:aliases w:val="Kopfzeile 1 Zchn,Kopfzeile Zeile 1 Zchn"/>
    <w:basedOn w:val="DefaultParagraphFont"/>
    <w:rsid w:val="00C372EB"/>
    <w:rPr>
      <w:rFonts w:ascii="Arial" w:eastAsia="Arial Unicode MS" w:hAnsi="Arial"/>
      <w:szCs w:val="24"/>
      <w:lang w:eastAsia="ja-JP"/>
    </w:rPr>
  </w:style>
  <w:style w:type="paragraph" w:styleId="ListParagraph">
    <w:name w:val="List Paragraph"/>
    <w:basedOn w:val="Normal"/>
    <w:uiPriority w:val="34"/>
    <w:rsid w:val="00A34964"/>
    <w:pPr>
      <w:ind w:left="720"/>
      <w:contextualSpacing/>
    </w:pPr>
    <w:rPr>
      <w:rFonts w:ascii="Times New Roman" w:eastAsiaTheme="minorEastAsia" w:hAnsi="Times New Roman"/>
      <w:sz w:val="24"/>
      <w:lang w:eastAsia="de-DE"/>
    </w:rPr>
  </w:style>
  <w:style w:type="character" w:customStyle="1" w:styleId="MakrotextZchn">
    <w:name w:val="Makrotext Zchn"/>
    <w:basedOn w:val="DefaultParagraphFont"/>
    <w:rsid w:val="00C372EB"/>
    <w:rPr>
      <w:rFonts w:ascii="Courier New" w:eastAsia="MS Mincho" w:hAnsi="Courier New" w:cs="Courier New"/>
      <w:lang w:eastAsia="ja-JP"/>
    </w:rPr>
  </w:style>
  <w:style w:type="character" w:customStyle="1" w:styleId="TitelZchn">
    <w:name w:val="Titel Zchn"/>
    <w:basedOn w:val="DefaultParagraphFont"/>
    <w:rsid w:val="00C372EB"/>
    <w:rPr>
      <w:rFonts w:ascii="Arial" w:eastAsia="Arial Unicode MS" w:hAnsi="Arial" w:cs="Arial"/>
      <w:b/>
      <w:bCs/>
      <w:kern w:val="28"/>
      <w:sz w:val="32"/>
      <w:szCs w:val="32"/>
      <w:lang w:eastAsia="ja-JP"/>
    </w:rPr>
  </w:style>
  <w:style w:type="character" w:customStyle="1" w:styleId="NachrichtenkopfZchn">
    <w:name w:val="Nachrichtenkopf Zchn"/>
    <w:basedOn w:val="DefaultParagraphFont"/>
    <w:rsid w:val="00C372EB"/>
    <w:rPr>
      <w:rFonts w:ascii="Arial" w:eastAsia="Arial Unicode MS" w:hAnsi="Arial" w:cs="Arial"/>
      <w:szCs w:val="24"/>
      <w:shd w:val="pct20" w:color="auto" w:fill="auto"/>
      <w:lang w:eastAsia="ja-JP"/>
    </w:rPr>
  </w:style>
  <w:style w:type="character" w:customStyle="1" w:styleId="SprechblasentextZchn">
    <w:name w:val="Sprechblasentext Zchn"/>
    <w:basedOn w:val="DefaultParagraphFont"/>
    <w:semiHidden/>
    <w:rsid w:val="00C372EB"/>
    <w:rPr>
      <w:rFonts w:ascii="Tahoma" w:eastAsia="Arial Unicode MS" w:hAnsi="Tahoma" w:cs="Tahoma"/>
      <w:sz w:val="16"/>
      <w:szCs w:val="16"/>
      <w:lang w:eastAsia="ja-JP"/>
    </w:rPr>
  </w:style>
  <w:style w:type="paragraph" w:customStyle="1" w:styleId="TabelleAutoNummerierung">
    <w:name w:val="Tabelle_AutoNummerierung"/>
    <w:basedOn w:val="TabelleTextlinks"/>
    <w:uiPriority w:val="99"/>
    <w:rsid w:val="00A34964"/>
    <w:pPr>
      <w:numPr>
        <w:numId w:val="18"/>
      </w:numPr>
      <w:tabs>
        <w:tab w:val="clear" w:pos="567"/>
      </w:tabs>
    </w:pPr>
  </w:style>
  <w:style w:type="table" w:customStyle="1" w:styleId="Tabellenraster1">
    <w:name w:val="Tabellenraster1"/>
    <w:basedOn w:val="TableNormal"/>
    <w:next w:val="TableGrid"/>
    <w:rsid w:val="00A3496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2">
    <w:name w:val="Tabellenraster2"/>
    <w:basedOn w:val="TableNormal"/>
    <w:next w:val="TableGrid"/>
    <w:rsid w:val="00A3496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3">
    <w:name w:val="Tabellenraster3"/>
    <w:basedOn w:val="TableNormal"/>
    <w:next w:val="TableGrid"/>
    <w:rsid w:val="00A3496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4">
    <w:name w:val="Tabellenraster4"/>
    <w:basedOn w:val="TableNormal"/>
    <w:next w:val="TableGrid"/>
    <w:rsid w:val="00A3496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5">
    <w:name w:val="Tabellenraster5"/>
    <w:basedOn w:val="TableNormal"/>
    <w:next w:val="TableGrid"/>
    <w:rsid w:val="00A3496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DefaultParagraphFont"/>
    <w:rsid w:val="00C372EB"/>
    <w:rPr>
      <w:rFonts w:ascii="Arial" w:eastAsia="Arial Unicode MS" w:hAnsi="Arial" w:cs="Arial"/>
      <w:b/>
      <w:bCs/>
      <w:iCs/>
      <w:sz w:val="28"/>
      <w:szCs w:val="28"/>
      <w:lang w:eastAsia="ja-JP"/>
    </w:rPr>
  </w:style>
  <w:style w:type="character" w:customStyle="1" w:styleId="berschrift3Zchn">
    <w:name w:val="Überschrift 3 Zchn"/>
    <w:basedOn w:val="DefaultParagraphFont"/>
    <w:rsid w:val="00C372EB"/>
    <w:rPr>
      <w:rFonts w:ascii="Arial" w:eastAsia="Arial Unicode MS" w:hAnsi="Arial" w:cs="Arial"/>
      <w:b/>
      <w:bCs/>
      <w:sz w:val="22"/>
      <w:szCs w:val="26"/>
      <w:lang w:eastAsia="ja-JP"/>
    </w:rPr>
  </w:style>
  <w:style w:type="character" w:customStyle="1" w:styleId="berschrift4Zchn">
    <w:name w:val="Überschrift 4 Zchn"/>
    <w:basedOn w:val="DefaultParagraphFont"/>
    <w:rsid w:val="00C372EB"/>
    <w:rPr>
      <w:rFonts w:ascii="Arial" w:eastAsia="Arial Unicode MS" w:hAnsi="Arial" w:cs="Arial"/>
      <w:sz w:val="22"/>
      <w:szCs w:val="28"/>
      <w:lang w:eastAsia="ja-JP"/>
    </w:rPr>
  </w:style>
  <w:style w:type="character" w:customStyle="1" w:styleId="berschrift5Zchn">
    <w:name w:val="Überschrift 5 Zchn"/>
    <w:basedOn w:val="DefaultParagraphFont"/>
    <w:rsid w:val="00C372EB"/>
    <w:rPr>
      <w:rFonts w:ascii="Arial" w:eastAsia="Arial Unicode MS" w:hAnsi="Arial" w:cs="Arial"/>
      <w:iCs/>
      <w:sz w:val="22"/>
      <w:szCs w:val="26"/>
      <w:lang w:eastAsia="ja-JP"/>
    </w:rPr>
  </w:style>
  <w:style w:type="character" w:customStyle="1" w:styleId="berschrift6Zchn">
    <w:name w:val="Überschrift 6 Zchn"/>
    <w:basedOn w:val="DefaultParagraphFont"/>
    <w:rsid w:val="00C372EB"/>
    <w:rPr>
      <w:rFonts w:ascii="Arial" w:eastAsia="Arial Unicode MS" w:hAnsi="Arial" w:cs="Arial"/>
      <w:sz w:val="22"/>
      <w:szCs w:val="22"/>
      <w:lang w:eastAsia="ja-JP"/>
    </w:rPr>
  </w:style>
  <w:style w:type="character" w:customStyle="1" w:styleId="berschrift7Zchn">
    <w:name w:val="Überschrift 7 Zchn"/>
    <w:basedOn w:val="DefaultParagraphFont"/>
    <w:rsid w:val="00C372EB"/>
    <w:rPr>
      <w:rFonts w:ascii="Arial" w:eastAsia="Arial Unicode MS" w:hAnsi="Arial" w:cs="Arial"/>
      <w:bCs/>
      <w:sz w:val="22"/>
      <w:szCs w:val="26"/>
      <w:lang w:eastAsia="ja-JP"/>
    </w:rPr>
  </w:style>
  <w:style w:type="character" w:customStyle="1" w:styleId="berschrift8Zchn">
    <w:name w:val="Überschrift 8 Zchn"/>
    <w:basedOn w:val="DefaultParagraphFont"/>
    <w:rsid w:val="00C372EB"/>
    <w:rPr>
      <w:rFonts w:ascii="Arial" w:eastAsia="Arial Unicode MS" w:hAnsi="Arial" w:cs="Arial"/>
      <w:bCs/>
      <w:iCs/>
      <w:sz w:val="22"/>
      <w:szCs w:val="26"/>
      <w:lang w:eastAsia="ja-JP"/>
    </w:rPr>
  </w:style>
  <w:style w:type="character" w:customStyle="1" w:styleId="berschrift9Zchn">
    <w:name w:val="Überschrift 9 Zchn"/>
    <w:aliases w:val="Blocktitel_in_PDF_IVZ_und_linkfaehig Zchn"/>
    <w:basedOn w:val="DefaultParagraphFont"/>
    <w:rsid w:val="00C372EB"/>
    <w:rPr>
      <w:rFonts w:ascii="Arial" w:eastAsia="Arial Unicode MS" w:hAnsi="Arial"/>
      <w:b/>
      <w:szCs w:val="22"/>
      <w:lang w:eastAsia="en-US"/>
    </w:rPr>
  </w:style>
  <w:style w:type="character" w:customStyle="1" w:styleId="UntertitelZchn">
    <w:name w:val="Untertitel Zchn"/>
    <w:basedOn w:val="DefaultParagraphFont"/>
    <w:rsid w:val="00C372EB"/>
    <w:rPr>
      <w:rFonts w:ascii="Arial" w:eastAsia="Arial Unicode MS" w:hAnsi="Arial" w:cs="Arial"/>
      <w:szCs w:val="24"/>
      <w:lang w:eastAsia="ja-JP"/>
    </w:rPr>
  </w:style>
  <w:style w:type="paragraph" w:customStyle="1" w:styleId="HeadlineV526pt">
    <w:name w:val="_Headline V5 26pt"/>
    <w:basedOn w:val="BlockText"/>
    <w:next w:val="BlockText"/>
    <w:rsid w:val="00A34964"/>
    <w:pPr>
      <w:spacing w:before="196"/>
      <w:ind w:left="0"/>
      <w:contextualSpacing/>
    </w:pPr>
    <w:rPr>
      <w:rFonts w:ascii="Siemens Sans Black" w:eastAsia="Times New Roman" w:hAnsi="Siemens Sans Black"/>
      <w:color w:val="FFFFFF" w:themeColor="background1"/>
      <w:spacing w:val="-1"/>
      <w:kern w:val="10"/>
      <w:sz w:val="52"/>
      <w:szCs w:val="60"/>
      <w:lang w:val="en-US" w:eastAsia="de-DE"/>
    </w:rPr>
  </w:style>
  <w:style w:type="paragraph" w:customStyle="1" w:styleId="SubheadV512pt">
    <w:name w:val="_Subhead V5 12pt"/>
    <w:basedOn w:val="Normal"/>
    <w:rsid w:val="00A34964"/>
    <w:pPr>
      <w:spacing w:before="100" w:beforeAutospacing="1" w:after="100" w:afterAutospacing="1"/>
      <w:contextualSpacing/>
    </w:pPr>
    <w:rPr>
      <w:rFonts w:ascii="Siemens Sans" w:eastAsia="Times New Roman" w:hAnsi="Siemens Sans"/>
      <w:color w:val="FFFFFF"/>
      <w:spacing w:val="2"/>
      <w:kern w:val="10"/>
      <w:sz w:val="24"/>
      <w:szCs w:val="30"/>
      <w:lang w:eastAsia="de-DE"/>
    </w:rPr>
  </w:style>
  <w:style w:type="paragraph" w:customStyle="1" w:styleId="URLKeyword9pt">
    <w:name w:val="_URL_Keyword 9pt"/>
    <w:rsid w:val="00A34964"/>
    <w:pPr>
      <w:jc w:val="right"/>
    </w:pPr>
    <w:rPr>
      <w:rFonts w:ascii="Siemens Sans" w:eastAsiaTheme="minorHAnsi" w:hAnsi="Siemens Sans" w:cstheme="minorBidi"/>
      <w:b/>
      <w:color w:val="000000" w:themeColor="text1"/>
      <w:spacing w:val="2"/>
      <w:kern w:val="8"/>
      <w:sz w:val="18"/>
      <w:szCs w:val="18"/>
      <w:lang w:val="en-US" w:eastAsia="en-US"/>
    </w:rPr>
  </w:style>
  <w:style w:type="paragraph" w:customStyle="1" w:styleId="EyeCatcher">
    <w:name w:val="EyeCatcher"/>
    <w:basedOn w:val="Normal"/>
    <w:uiPriority w:val="71"/>
    <w:rsid w:val="00A34964"/>
    <w:rPr>
      <w:rFonts w:ascii="Siemens Sans Black" w:hAnsi="Siemens Sans Black"/>
      <w:color w:val="FFFFFF" w:themeColor="background1"/>
      <w:sz w:val="18"/>
      <w:szCs w:val="15"/>
      <w:lang w:val="en-US"/>
    </w:rPr>
  </w:style>
  <w:style w:type="table" w:customStyle="1" w:styleId="Tabellenraster6">
    <w:name w:val="Tabellenraster6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7">
    <w:name w:val="Tabellenraster7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8">
    <w:name w:val="Tabellenraster8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9">
    <w:name w:val="Tabellenraster9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0">
    <w:name w:val="Tabellenraster10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1">
    <w:name w:val="Tabellenraster11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2">
    <w:name w:val="Tabellenraster12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3">
    <w:name w:val="Tabellenraster13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4">
    <w:name w:val="Tabellenraster14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5">
    <w:name w:val="Tabellenraster15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6">
    <w:name w:val="Tabellenraster16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7">
    <w:name w:val="Tabellenraster17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8">
    <w:name w:val="Tabellenraster18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9">
    <w:name w:val="Tabellenraster19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20">
    <w:name w:val="Tabellenraster20"/>
    <w:basedOn w:val="TableNormal"/>
    <w:next w:val="TableGrid"/>
    <w:rsid w:val="00A34964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Text">
    <w:name w:val="Bullet_Text"/>
    <w:basedOn w:val="BlockText"/>
    <w:rsid w:val="00A34964"/>
    <w:pPr>
      <w:tabs>
        <w:tab w:val="left" w:pos="1491"/>
      </w:tabs>
      <w:ind w:left="1491" w:hanging="357"/>
    </w:pPr>
  </w:style>
  <w:style w:type="character" w:customStyle="1" w:styleId="AnredeZchn">
    <w:name w:val="Anrede Zchn"/>
    <w:basedOn w:val="DefaultParagraphFont"/>
    <w:rsid w:val="00C372EB"/>
    <w:rPr>
      <w:rFonts w:ascii="Arial" w:eastAsia="Arial Unicode MS" w:hAnsi="Arial"/>
      <w:szCs w:val="24"/>
      <w:lang w:eastAsia="ja-JP"/>
    </w:rPr>
  </w:style>
  <w:style w:type="character" w:customStyle="1" w:styleId="E-Mail-SignaturZchn">
    <w:name w:val="E-Mail-Signatur Zchn"/>
    <w:basedOn w:val="DefaultParagraphFont"/>
    <w:rsid w:val="00C372EB"/>
    <w:rPr>
      <w:rFonts w:ascii="Arial" w:eastAsia="Arial Unicode MS" w:hAnsi="Arial"/>
      <w:szCs w:val="24"/>
      <w:lang w:eastAsia="ja-JP"/>
    </w:rPr>
  </w:style>
  <w:style w:type="character" w:customStyle="1" w:styleId="GruformelZchn">
    <w:name w:val="Grußformel Zchn"/>
    <w:basedOn w:val="DefaultParagraphFont"/>
    <w:rsid w:val="00C372EB"/>
    <w:rPr>
      <w:rFonts w:ascii="Arial" w:eastAsia="Arial Unicode MS" w:hAnsi="Arial"/>
      <w:szCs w:val="24"/>
      <w:lang w:eastAsia="ja-JP"/>
    </w:rPr>
  </w:style>
  <w:style w:type="character" w:customStyle="1" w:styleId="UnterschriftZchn">
    <w:name w:val="Unterschrift Zchn"/>
    <w:basedOn w:val="DefaultParagraphFont"/>
    <w:rsid w:val="00C372EB"/>
    <w:rPr>
      <w:rFonts w:ascii="Arial" w:eastAsia="Arial Unicode MS" w:hAnsi="Arial"/>
      <w:szCs w:val="24"/>
      <w:lang w:eastAsia="ja-JP"/>
    </w:rPr>
  </w:style>
  <w:style w:type="character" w:customStyle="1" w:styleId="csppcontentattrvalue">
    <w:name w:val="csppcontentattrvalue"/>
    <w:rsid w:val="00A34964"/>
  </w:style>
  <w:style w:type="paragraph" w:customStyle="1" w:styleId="BlocktitelALT">
    <w:name w:val="BlocktitelALT"/>
    <w:basedOn w:val="BlockText"/>
    <w:next w:val="BlockText"/>
    <w:uiPriority w:val="99"/>
    <w:semiHidden/>
    <w:rsid w:val="00A34964"/>
    <w:pPr>
      <w:keepNext/>
      <w:keepLines/>
      <w:tabs>
        <w:tab w:val="left" w:pos="1134"/>
      </w:tabs>
      <w:spacing w:before="240" w:after="100" w:line="240" w:lineRule="atLeast"/>
      <w:ind w:left="0"/>
    </w:pPr>
    <w:rPr>
      <w:b/>
    </w:rPr>
  </w:style>
  <w:style w:type="paragraph" w:customStyle="1" w:styleId="Headline144pt">
    <w:name w:val="_Headline 1 44pt"/>
    <w:basedOn w:val="Normal"/>
    <w:rsid w:val="00A34964"/>
    <w:pPr>
      <w:spacing w:before="196" w:after="160" w:line="1021" w:lineRule="exact"/>
      <w:ind w:right="680"/>
    </w:pPr>
    <w:rPr>
      <w:rFonts w:ascii="Siemens Serif Semibold" w:eastAsia="Times New Roman" w:hAnsi="Siemens Serif Semibold"/>
      <w:b/>
      <w:color w:val="FFFFFF"/>
      <w:spacing w:val="-3"/>
      <w:kern w:val="10"/>
      <w:sz w:val="88"/>
      <w:szCs w:val="88"/>
      <w:lang w:eastAsia="de-DE"/>
    </w:rPr>
  </w:style>
  <w:style w:type="paragraph" w:customStyle="1" w:styleId="Subhead118pt">
    <w:name w:val="_Subhead 1 18pt"/>
    <w:basedOn w:val="Normal"/>
    <w:rsid w:val="00A34964"/>
    <w:pPr>
      <w:spacing w:after="425" w:line="425" w:lineRule="exact"/>
      <w:ind w:right="680"/>
    </w:pPr>
    <w:rPr>
      <w:rFonts w:ascii="Siemens Sans" w:eastAsia="Times New Roman" w:hAnsi="Siemens Sans"/>
      <w:b/>
      <w:color w:val="FFFFFF"/>
      <w:spacing w:val="1"/>
      <w:kern w:val="10"/>
      <w:sz w:val="36"/>
      <w:szCs w:val="36"/>
      <w:lang w:eastAsia="de-DE"/>
    </w:rPr>
  </w:style>
  <w:style w:type="paragraph" w:customStyle="1" w:styleId="Quelltext">
    <w:name w:val="Quelltext"/>
    <w:basedOn w:val="BlockText"/>
    <w:rsid w:val="00A34964"/>
    <w:rPr>
      <w:rFonts w:ascii="Courier New" w:hAnsi="Courier New"/>
      <w:sz w:val="22"/>
    </w:rPr>
  </w:style>
  <w:style w:type="paragraph" w:styleId="Revision">
    <w:name w:val="Revision"/>
    <w:hidden/>
    <w:uiPriority w:val="99"/>
    <w:semiHidden/>
    <w:rsid w:val="00A34964"/>
    <w:rPr>
      <w:rFonts w:ascii="Arial" w:eastAsia="Arial Unicode MS" w:hAnsi="Arial"/>
      <w:szCs w:val="24"/>
      <w:lang w:eastAsia="ja-JP"/>
    </w:rPr>
  </w:style>
  <w:style w:type="character" w:styleId="PlaceholderText">
    <w:name w:val="Placeholder Text"/>
    <w:uiPriority w:val="99"/>
    <w:semiHidden/>
    <w:rsid w:val="00A34964"/>
    <w:rPr>
      <w:color w:val="808080"/>
    </w:rPr>
  </w:style>
  <w:style w:type="paragraph" w:customStyle="1" w:styleId="Kopfzeile2">
    <w:name w:val="Kopfzeile 2"/>
    <w:basedOn w:val="Header"/>
    <w:rsid w:val="00A34964"/>
    <w:pPr>
      <w:tabs>
        <w:tab w:val="clear" w:pos="9072"/>
        <w:tab w:val="right" w:pos="8505"/>
      </w:tabs>
    </w:pPr>
    <w:rPr>
      <w:bCs/>
    </w:rPr>
  </w:style>
  <w:style w:type="paragraph" w:customStyle="1" w:styleId="Maptextschwarz">
    <w:name w:val="Maptext schwarz"/>
    <w:basedOn w:val="Maptext"/>
    <w:rsid w:val="00A34964"/>
    <w:rPr>
      <w:color w:val="auto"/>
      <w:sz w:val="20"/>
    </w:rPr>
  </w:style>
  <w:style w:type="character" w:customStyle="1" w:styleId="berschriftTeilZchn">
    <w:name w:val="Überschrift_Teil Zchn"/>
    <w:basedOn w:val="DefaultParagraphFont"/>
    <w:rsid w:val="00A34964"/>
    <w:rPr>
      <w:rFonts w:ascii="Arial" w:eastAsia="MS Mincho" w:hAnsi="Arial"/>
      <w:b/>
      <w:kern w:val="28"/>
      <w:sz w:val="32"/>
      <w:lang w:val="de-DE" w:eastAsia="en-US" w:bidi="ar-SA"/>
    </w:rPr>
  </w:style>
  <w:style w:type="paragraph" w:customStyle="1" w:styleId="berschrift3Abstandhalter">
    <w:name w:val="Überschrift 3 Abstandhalter"/>
    <w:basedOn w:val="BlockText"/>
    <w:uiPriority w:val="2"/>
    <w:rsid w:val="00A34964"/>
    <w:pPr>
      <w:keepLines/>
    </w:pPr>
    <w:rPr>
      <w:lang w:val="en-US" w:eastAsia="ja-JP"/>
    </w:rPr>
  </w:style>
  <w:style w:type="character" w:customStyle="1" w:styleId="berschriftbersichtZchn">
    <w:name w:val="Überschrift_Übersicht Zchn"/>
    <w:link w:val="berschriftbersicht"/>
    <w:rsid w:val="00A34964"/>
    <w:rPr>
      <w:rFonts w:ascii="Arial" w:eastAsia="Arial Unicode MS" w:hAnsi="Arial"/>
      <w:b/>
      <w:sz w:val="36"/>
      <w:lang w:eastAsia="en-US"/>
    </w:rPr>
  </w:style>
  <w:style w:type="paragraph" w:customStyle="1" w:styleId="BlocktitelLegal">
    <w:name w:val="Blocktitel Legal"/>
    <w:basedOn w:val="Normal"/>
    <w:autoRedefine/>
    <w:rsid w:val="00A34964"/>
    <w:pPr>
      <w:keepNext/>
      <w:keepLines/>
      <w:tabs>
        <w:tab w:val="left" w:pos="1134"/>
      </w:tabs>
      <w:spacing w:before="60"/>
    </w:pPr>
    <w:rPr>
      <w:rFonts w:asciiTheme="minorHAnsi" w:eastAsia="Times New Roman" w:hAnsiTheme="minorHAnsi" w:cstheme="minorBidi"/>
      <w:b/>
      <w:bCs/>
      <w:sz w:val="18"/>
      <w:szCs w:val="20"/>
      <w:lang w:eastAsia="en-US"/>
    </w:rPr>
  </w:style>
  <w:style w:type="paragraph" w:customStyle="1" w:styleId="BlocktextLegal">
    <w:name w:val="Blocktext Legal"/>
    <w:basedOn w:val="BlockText"/>
    <w:autoRedefine/>
    <w:rsid w:val="00A34964"/>
    <w:pPr>
      <w:spacing w:before="0" w:after="40"/>
      <w:contextualSpacing/>
    </w:pPr>
    <w:rPr>
      <w:rFonts w:eastAsiaTheme="minorHAnsi" w:cstheme="minorBidi"/>
      <w:sz w:val="17"/>
    </w:rPr>
  </w:style>
  <w:style w:type="character" w:customStyle="1" w:styleId="BlockTextChar">
    <w:name w:val="Block Text Char"/>
    <w:basedOn w:val="DefaultParagraphFont"/>
    <w:link w:val="BlockText"/>
    <w:rsid w:val="00A34964"/>
    <w:rPr>
      <w:rFonts w:ascii="Arial" w:eastAsia="Arial Unicode MS" w:hAnsi="Arial"/>
      <w:lang w:eastAsia="en-US"/>
    </w:rPr>
  </w:style>
  <w:style w:type="character" w:customStyle="1" w:styleId="BodyTextChar">
    <w:name w:val="Body Text Char"/>
    <w:basedOn w:val="DefaultParagraphFont"/>
    <w:link w:val="BodyText"/>
    <w:rsid w:val="00A34964"/>
    <w:rPr>
      <w:rFonts w:ascii="Arial" w:eastAsia="Arial Unicode MS" w:hAnsi="Arial"/>
      <w:szCs w:val="24"/>
      <w:lang w:eastAsia="ja-JP"/>
    </w:rPr>
  </w:style>
  <w:style w:type="character" w:customStyle="1" w:styleId="DateChar">
    <w:name w:val="Date Char"/>
    <w:basedOn w:val="DefaultParagraphFont"/>
    <w:link w:val="Date"/>
    <w:rsid w:val="00A34964"/>
    <w:rPr>
      <w:rFonts w:ascii="Arial" w:eastAsia="Arial Unicode MS" w:hAnsi="Arial"/>
      <w:szCs w:val="24"/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A34964"/>
    <w:rPr>
      <w:rFonts w:ascii="Tahoma" w:eastAsia="Arial Unicode MS" w:hAnsi="Tahoma" w:cs="Tahoma"/>
      <w:shd w:val="clear" w:color="auto" w:fill="000080"/>
      <w:lang w:eastAsia="ja-JP"/>
    </w:rPr>
  </w:style>
  <w:style w:type="character" w:customStyle="1" w:styleId="EndnoteTextChar">
    <w:name w:val="Endnote Text Char"/>
    <w:basedOn w:val="DefaultParagraphFont"/>
    <w:link w:val="EndnoteText"/>
    <w:rsid w:val="00A34964"/>
    <w:rPr>
      <w:rFonts w:ascii="Arial" w:eastAsia="Arial Unicode MS" w:hAnsi="Arial"/>
      <w:lang w:eastAsia="ja-JP"/>
    </w:rPr>
  </w:style>
  <w:style w:type="character" w:customStyle="1" w:styleId="NoteHeadingChar">
    <w:name w:val="Note Heading Char"/>
    <w:basedOn w:val="DefaultParagraphFont"/>
    <w:link w:val="NoteHeading"/>
    <w:rsid w:val="00A34964"/>
    <w:rPr>
      <w:rFonts w:ascii="Arial" w:eastAsia="Arial Unicode MS" w:hAnsi="Arial"/>
      <w:szCs w:val="24"/>
      <w:lang w:eastAsia="ja-JP"/>
    </w:rPr>
  </w:style>
  <w:style w:type="character" w:customStyle="1" w:styleId="FootnoteTextChar">
    <w:name w:val="Footnote Text Char"/>
    <w:basedOn w:val="DefaultParagraphFont"/>
    <w:link w:val="FootnoteText"/>
    <w:rsid w:val="00A34964"/>
    <w:rPr>
      <w:rFonts w:ascii="Arial" w:eastAsia="Arial Unicode MS" w:hAnsi="Arial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34964"/>
    <w:rPr>
      <w:rFonts w:ascii="Arial" w:eastAsia="Arial Unicode MS" w:hAnsi="Arial"/>
      <w:sz w:val="16"/>
      <w:szCs w:val="24"/>
      <w:lang w:eastAsia="ja-JP"/>
    </w:rPr>
  </w:style>
  <w:style w:type="character" w:customStyle="1" w:styleId="HTMLAddressChar">
    <w:name w:val="HTML Address Char"/>
    <w:basedOn w:val="DefaultParagraphFont"/>
    <w:link w:val="HTMLAddress"/>
    <w:rsid w:val="00A34964"/>
    <w:rPr>
      <w:rFonts w:ascii="Arial" w:eastAsia="Arial Unicode MS" w:hAnsi="Arial"/>
      <w:i/>
      <w:iCs/>
      <w:szCs w:val="24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rsid w:val="00A34964"/>
    <w:rPr>
      <w:rFonts w:ascii="Courier New" w:eastAsia="Arial Unicode MS" w:hAnsi="Courier New" w:cs="Courier New"/>
      <w:lang w:eastAsia="ja-JP"/>
    </w:rPr>
  </w:style>
  <w:style w:type="character" w:customStyle="1" w:styleId="CommentTextChar">
    <w:name w:val="Comment Text Char"/>
    <w:basedOn w:val="DefaultParagraphFont"/>
    <w:link w:val="CommentText"/>
    <w:rsid w:val="00A34964"/>
    <w:rPr>
      <w:rFonts w:ascii="Arial" w:eastAsia="Arial Unicode MS" w:hAnsi="Arial"/>
      <w:lang w:eastAsia="ja-JP"/>
    </w:rPr>
  </w:style>
  <w:style w:type="character" w:customStyle="1" w:styleId="CommentSubjectChar">
    <w:name w:val="Comment Subject Char"/>
    <w:basedOn w:val="CommentTextChar"/>
    <w:link w:val="CommentSubject"/>
    <w:rsid w:val="00A34964"/>
    <w:rPr>
      <w:rFonts w:ascii="Arial" w:eastAsia="Arial Unicode MS" w:hAnsi="Arial"/>
      <w:b/>
      <w:bCs/>
      <w:lang w:eastAsia="ja-JP"/>
    </w:rPr>
  </w:style>
  <w:style w:type="character" w:customStyle="1" w:styleId="HeaderChar">
    <w:name w:val="Header Char"/>
    <w:aliases w:val="Kopfzeile 1 Char,Kopfzeile Zeile 1 Char"/>
    <w:basedOn w:val="DefaultParagraphFont"/>
    <w:link w:val="Header"/>
    <w:rsid w:val="00A34964"/>
    <w:rPr>
      <w:rFonts w:ascii="Arial" w:eastAsia="Arial Unicode MS" w:hAnsi="Arial"/>
      <w:szCs w:val="24"/>
      <w:lang w:eastAsia="ja-JP"/>
    </w:rPr>
  </w:style>
  <w:style w:type="character" w:customStyle="1" w:styleId="MacroTextChar">
    <w:name w:val="Macro Text Char"/>
    <w:basedOn w:val="DefaultParagraphFont"/>
    <w:link w:val="MacroText"/>
    <w:rsid w:val="00A34964"/>
    <w:rPr>
      <w:rFonts w:ascii="Courier New" w:eastAsia="MS Mincho" w:hAnsi="Courier New" w:cs="Courier New"/>
      <w:lang w:eastAsia="ja-JP"/>
    </w:rPr>
  </w:style>
  <w:style w:type="character" w:customStyle="1" w:styleId="TitleChar">
    <w:name w:val="Title Char"/>
    <w:basedOn w:val="DefaultParagraphFont"/>
    <w:link w:val="Title"/>
    <w:rsid w:val="00A34964"/>
    <w:rPr>
      <w:rFonts w:ascii="Arial" w:eastAsia="Arial Unicode MS" w:hAnsi="Arial" w:cs="Arial"/>
      <w:b/>
      <w:bCs/>
      <w:kern w:val="28"/>
      <w:sz w:val="32"/>
      <w:szCs w:val="32"/>
      <w:lang w:eastAsia="ja-JP"/>
    </w:rPr>
  </w:style>
  <w:style w:type="character" w:customStyle="1" w:styleId="MessageHeaderChar">
    <w:name w:val="Message Header Char"/>
    <w:basedOn w:val="DefaultParagraphFont"/>
    <w:link w:val="MessageHeader"/>
    <w:rsid w:val="00A34964"/>
    <w:rPr>
      <w:rFonts w:ascii="Arial" w:eastAsia="Arial Unicode MS" w:hAnsi="Arial" w:cs="Arial"/>
      <w:szCs w:val="24"/>
      <w:shd w:val="pct20" w:color="auto" w:fill="auto"/>
      <w:lang w:eastAsia="ja-JP"/>
    </w:rPr>
  </w:style>
  <w:style w:type="character" w:customStyle="1" w:styleId="BalloonTextChar">
    <w:name w:val="Balloon Text Char"/>
    <w:basedOn w:val="DefaultParagraphFont"/>
    <w:link w:val="BalloonText"/>
    <w:semiHidden/>
    <w:rsid w:val="00A34964"/>
    <w:rPr>
      <w:rFonts w:ascii="Tahoma" w:eastAsia="Arial Unicode MS" w:hAnsi="Tahoma" w:cs="Tahoma"/>
      <w:sz w:val="16"/>
      <w:szCs w:val="16"/>
      <w:lang w:eastAsia="ja-JP"/>
    </w:rPr>
  </w:style>
  <w:style w:type="character" w:customStyle="1" w:styleId="Heading1Char">
    <w:name w:val="Heading 1 Char"/>
    <w:basedOn w:val="DefaultParagraphFont"/>
    <w:link w:val="Heading1"/>
    <w:rsid w:val="00A34964"/>
    <w:rPr>
      <w:rFonts w:ascii="Arial" w:eastAsia="Arial Unicode MS" w:hAnsi="Arial" w:cs="Arial"/>
      <w:b/>
      <w:bCs/>
      <w:kern w:val="32"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rsid w:val="00A34964"/>
    <w:rPr>
      <w:rFonts w:ascii="Arial" w:eastAsia="Arial Unicode MS" w:hAnsi="Arial" w:cs="Arial"/>
      <w:b/>
      <w:bCs/>
      <w:iCs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rsid w:val="00A34964"/>
    <w:rPr>
      <w:rFonts w:ascii="Arial" w:eastAsia="Arial Unicode MS" w:hAnsi="Arial" w:cs="Arial"/>
      <w:b/>
      <w:bCs/>
      <w:sz w:val="22"/>
      <w:szCs w:val="26"/>
      <w:lang w:eastAsia="ja-JP"/>
    </w:rPr>
  </w:style>
  <w:style w:type="character" w:customStyle="1" w:styleId="Heading4Char">
    <w:name w:val="Heading 4 Char"/>
    <w:basedOn w:val="DefaultParagraphFont"/>
    <w:link w:val="Heading4"/>
    <w:rsid w:val="00A34964"/>
    <w:rPr>
      <w:rFonts w:ascii="Arial" w:eastAsia="Arial Unicode MS" w:hAnsi="Arial" w:cs="Arial"/>
      <w:sz w:val="22"/>
      <w:szCs w:val="28"/>
      <w:lang w:eastAsia="ja-JP"/>
    </w:rPr>
  </w:style>
  <w:style w:type="character" w:customStyle="1" w:styleId="Heading5Char">
    <w:name w:val="Heading 5 Char"/>
    <w:basedOn w:val="DefaultParagraphFont"/>
    <w:link w:val="Heading5"/>
    <w:rsid w:val="00A34964"/>
    <w:rPr>
      <w:rFonts w:ascii="Arial" w:eastAsia="Arial Unicode MS" w:hAnsi="Arial" w:cs="Arial"/>
      <w:iCs/>
      <w:sz w:val="22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rsid w:val="00A34964"/>
    <w:rPr>
      <w:rFonts w:ascii="Arial" w:eastAsia="Arial Unicode MS" w:hAnsi="Arial" w:cs="Arial"/>
      <w:sz w:val="22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rsid w:val="00A34964"/>
    <w:rPr>
      <w:rFonts w:ascii="Arial" w:eastAsia="Arial Unicode MS" w:hAnsi="Arial" w:cs="Arial"/>
      <w:bCs/>
      <w:sz w:val="22"/>
      <w:szCs w:val="26"/>
      <w:lang w:eastAsia="ja-JP"/>
    </w:rPr>
  </w:style>
  <w:style w:type="character" w:customStyle="1" w:styleId="Heading8Char">
    <w:name w:val="Heading 8 Char"/>
    <w:basedOn w:val="DefaultParagraphFont"/>
    <w:link w:val="Heading8"/>
    <w:rsid w:val="00A34964"/>
    <w:rPr>
      <w:rFonts w:ascii="Arial" w:eastAsia="Arial Unicode MS" w:hAnsi="Arial" w:cs="Arial"/>
      <w:bCs/>
      <w:iCs/>
      <w:sz w:val="22"/>
      <w:szCs w:val="26"/>
      <w:lang w:eastAsia="ja-JP"/>
    </w:rPr>
  </w:style>
  <w:style w:type="character" w:customStyle="1" w:styleId="Heading9Char">
    <w:name w:val="Heading 9 Char"/>
    <w:aliases w:val="Blocktitel_in_PDF_IVZ_und_linkfaehig Char"/>
    <w:basedOn w:val="DefaultParagraphFont"/>
    <w:link w:val="Heading9"/>
    <w:rsid w:val="00A34964"/>
    <w:rPr>
      <w:rFonts w:ascii="Arial" w:eastAsia="Arial Unicode MS" w:hAnsi="Arial"/>
      <w:b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rsid w:val="00A34964"/>
    <w:rPr>
      <w:rFonts w:ascii="Arial" w:eastAsia="Arial Unicode MS" w:hAnsi="Arial" w:cs="Arial"/>
      <w:szCs w:val="24"/>
      <w:lang w:eastAsia="ja-JP"/>
    </w:rPr>
  </w:style>
  <w:style w:type="character" w:customStyle="1" w:styleId="SalutationChar">
    <w:name w:val="Salutation Char"/>
    <w:basedOn w:val="DefaultParagraphFont"/>
    <w:link w:val="Salutation"/>
    <w:rsid w:val="00A34964"/>
    <w:rPr>
      <w:rFonts w:ascii="Arial" w:eastAsia="Arial Unicode MS" w:hAnsi="Arial"/>
      <w:szCs w:val="24"/>
      <w:lang w:eastAsia="ja-JP"/>
    </w:rPr>
  </w:style>
  <w:style w:type="character" w:customStyle="1" w:styleId="E-mailSignatureChar">
    <w:name w:val="E-mail Signature Char"/>
    <w:basedOn w:val="DefaultParagraphFont"/>
    <w:link w:val="E-mailSignature"/>
    <w:rsid w:val="00A34964"/>
    <w:rPr>
      <w:rFonts w:ascii="Arial" w:eastAsia="Arial Unicode MS" w:hAnsi="Arial"/>
      <w:szCs w:val="24"/>
      <w:lang w:eastAsia="ja-JP"/>
    </w:rPr>
  </w:style>
  <w:style w:type="character" w:customStyle="1" w:styleId="ClosingChar">
    <w:name w:val="Closing Char"/>
    <w:basedOn w:val="DefaultParagraphFont"/>
    <w:link w:val="Closing"/>
    <w:rsid w:val="00A34964"/>
    <w:rPr>
      <w:rFonts w:ascii="Arial" w:eastAsia="Arial Unicode MS" w:hAnsi="Arial"/>
      <w:szCs w:val="24"/>
      <w:lang w:eastAsia="ja-JP"/>
    </w:rPr>
  </w:style>
  <w:style w:type="character" w:customStyle="1" w:styleId="SignatureChar">
    <w:name w:val="Signature Char"/>
    <w:basedOn w:val="DefaultParagraphFont"/>
    <w:link w:val="Signature"/>
    <w:rsid w:val="00A34964"/>
    <w:rPr>
      <w:rFonts w:ascii="Arial" w:eastAsia="Arial Unicode MS" w:hAnsi="Arial"/>
      <w:szCs w:val="24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EF2F85"/>
    <w:rPr>
      <w:color w:val="605E5C"/>
      <w:shd w:val="clear" w:color="auto" w:fill="E1DFDD"/>
    </w:rPr>
  </w:style>
  <w:style w:type="paragraph" w:customStyle="1" w:styleId="SITRAINSlide">
    <w:name w:val="SITRAINSlide"/>
    <w:basedOn w:val="Normal"/>
    <w:next w:val="BlockText"/>
    <w:link w:val="SITRAINSlideZchn"/>
    <w:rsid w:val="009C5FC1"/>
    <w:pPr>
      <w:spacing w:after="240"/>
    </w:pPr>
  </w:style>
  <w:style w:type="character" w:customStyle="1" w:styleId="SITRAINSlideZchn">
    <w:name w:val="SITRAINSlide Zchn"/>
    <w:basedOn w:val="DefaultParagraphFont"/>
    <w:link w:val="SITRAINSlide"/>
    <w:rsid w:val="009C5FC1"/>
    <w:rPr>
      <w:rFonts w:ascii="Arial" w:eastAsia="Arial Unicode MS" w:hAnsi="Arial"/>
      <w:szCs w:val="24"/>
      <w:lang w:eastAsia="ja-JP"/>
    </w:rPr>
  </w:style>
  <w:style w:type="paragraph" w:customStyle="1" w:styleId="SITRAINSlidenotes">
    <w:name w:val="SITRAINSlidenotes"/>
    <w:basedOn w:val="BlockText"/>
    <w:next w:val="BlockText"/>
    <w:link w:val="SITRAINSlidenotesZchn"/>
    <w:rsid w:val="009C5FC1"/>
    <w:rPr>
      <w:vanish/>
      <w:color w:val="00B050"/>
    </w:rPr>
  </w:style>
  <w:style w:type="character" w:customStyle="1" w:styleId="SITRAINSlidenotesZchn">
    <w:name w:val="SITRAINSlidenotes Zchn"/>
    <w:basedOn w:val="DefaultParagraphFont"/>
    <w:link w:val="SITRAINSlidenotes"/>
    <w:rsid w:val="009C5FC1"/>
    <w:rPr>
      <w:rFonts w:ascii="Arial" w:eastAsia="Arial Unicode MS" w:hAnsi="Arial"/>
      <w:vanish/>
      <w:color w:val="00B050"/>
      <w:lang w:eastAsia="en-US"/>
    </w:rPr>
  </w:style>
  <w:style w:type="paragraph" w:customStyle="1" w:styleId="KopfzeileSITRAIN">
    <w:name w:val="Kopfzeile SITRAIN"/>
    <w:basedOn w:val="Header"/>
    <w:autoRedefine/>
    <w:rsid w:val="009C5FC1"/>
    <w:pPr>
      <w:jc w:val="center"/>
    </w:pPr>
  </w:style>
  <w:style w:type="character" w:customStyle="1" w:styleId="ui-provider">
    <w:name w:val="ui-provider"/>
    <w:basedOn w:val="DefaultParagraphFont"/>
    <w:rsid w:val="00DC6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8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hyperlink" Target="https://support.industry.siemens.com/cs/cn/en/view/109821388" TargetMode="External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003JSTD\AppData\Roaming\Microsoft\Templates\OS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439C815D97B44CBCED4AD06A2E237F" ma:contentTypeVersion="7" ma:contentTypeDescription="Create a new document." ma:contentTypeScope="" ma:versionID="3311df9b524235fbaef9c2fe34ebc167">
  <xsd:schema xmlns:xsd="http://www.w3.org/2001/XMLSchema" xmlns:xs="http://www.w3.org/2001/XMLSchema" xmlns:p="http://schemas.microsoft.com/office/2006/metadata/properties" xmlns:ns2="6fc7800e-3493-433d-a693-d19d23b36c50" targetNamespace="http://schemas.microsoft.com/office/2006/metadata/properties" ma:root="true" ma:fieldsID="2e80cc77f2cb7b06bdd7a716b2080356" ns2:_="">
    <xsd:import namespace="6fc7800e-3493-433d-a693-d19d23b36c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c7800e-3493-433d-a693-d19d23b36c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700DF-AFE0-437F-B484-B55A415FD0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c7800e-3493-433d-a693-d19d23b36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15E6DC-548D-4B8F-80CF-900375D5DB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3DB5B9D-F25A-40F2-86B9-90C98D08EDE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658081-F2B8-4300-B3BF-91909C2A842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59b6cd5-d141-4a33-8bf1-0ca04484304f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OS.dotm</Template>
  <TotalTime>573</TotalTime>
  <Pages>9</Pages>
  <Words>161</Words>
  <Characters>921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Application description</vt:lpstr>
      <vt:lpstr>Application description</vt:lpstr>
    </vt:vector>
  </TitlesOfParts>
  <Company>Siemens AG</Company>
  <LinksUpToDate>false</LinksUpToDate>
  <CharactersWithSpaces>1080</CharactersWithSpaces>
  <SharedDoc>false</SharedDoc>
  <HLinks>
    <vt:vector size="294" baseType="variant">
      <vt:variant>
        <vt:i4>3670027</vt:i4>
      </vt:variant>
      <vt:variant>
        <vt:i4>462</vt:i4>
      </vt:variant>
      <vt:variant>
        <vt:i4>0</vt:i4>
      </vt:variant>
      <vt:variant>
        <vt:i4>5</vt:i4>
      </vt:variant>
      <vt:variant>
        <vt:lpwstr>mailto:tech.team.motioncontrol@siemens.com</vt:lpwstr>
      </vt:variant>
      <vt:variant>
        <vt:lpwstr/>
      </vt:variant>
      <vt:variant>
        <vt:i4>7995426</vt:i4>
      </vt:variant>
      <vt:variant>
        <vt:i4>459</vt:i4>
      </vt:variant>
      <vt:variant>
        <vt:i4>0</vt:i4>
      </vt:variant>
      <vt:variant>
        <vt:i4>5</vt:i4>
      </vt:variant>
      <vt:variant>
        <vt:lpwstr>http://support.automation.siemens.com/</vt:lpwstr>
      </vt:variant>
      <vt:variant>
        <vt:lpwstr/>
      </vt:variant>
      <vt:variant>
        <vt:i4>2293804</vt:i4>
      </vt:variant>
      <vt:variant>
        <vt:i4>456</vt:i4>
      </vt:variant>
      <vt:variant>
        <vt:i4>0</vt:i4>
      </vt:variant>
      <vt:variant>
        <vt:i4>5</vt:i4>
      </vt:variant>
      <vt:variant>
        <vt:lpwstr>http://support.automation.siemens.com/WW/view/de/BeitragsID</vt:lpwstr>
      </vt:variant>
      <vt:variant>
        <vt:lpwstr/>
      </vt:variant>
      <vt:variant>
        <vt:i4>589829</vt:i4>
      </vt:variant>
      <vt:variant>
        <vt:i4>294</vt:i4>
      </vt:variant>
      <vt:variant>
        <vt:i4>0</vt:i4>
      </vt:variant>
      <vt:variant>
        <vt:i4>5</vt:i4>
      </vt:variant>
      <vt:variant>
        <vt:lpwstr>https://intranet.automation.siemens.com/mcms/programmable-logic-controller/de/Seiten/Default.aspx</vt:lpwstr>
      </vt:variant>
      <vt:variant>
        <vt:lpwstr/>
      </vt:variant>
      <vt:variant>
        <vt:i4>1376311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_Toc321403573</vt:lpwstr>
      </vt:variant>
      <vt:variant>
        <vt:i4>1376311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_Toc321403572</vt:lpwstr>
      </vt:variant>
      <vt:variant>
        <vt:i4>1376311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_Toc321403571</vt:lpwstr>
      </vt:variant>
      <vt:variant>
        <vt:i4>1376311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_Toc321403570</vt:lpwstr>
      </vt:variant>
      <vt:variant>
        <vt:i4>1310775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_Toc321403569</vt:lpwstr>
      </vt:variant>
      <vt:variant>
        <vt:i4>1310775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_Toc321403568</vt:lpwstr>
      </vt:variant>
      <vt:variant>
        <vt:i4>1310775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_Toc321403567</vt:lpwstr>
      </vt:variant>
      <vt:variant>
        <vt:i4>1310775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_Toc321403566</vt:lpwstr>
      </vt:variant>
      <vt:variant>
        <vt:i4>1310775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_Toc321403565</vt:lpwstr>
      </vt:variant>
      <vt:variant>
        <vt:i4>1310775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_Toc321403564</vt:lpwstr>
      </vt:variant>
      <vt:variant>
        <vt:i4>1310775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_Toc321403563</vt:lpwstr>
      </vt:variant>
      <vt:variant>
        <vt:i4>1310775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_Toc321403562</vt:lpwstr>
      </vt:variant>
      <vt:variant>
        <vt:i4>1310775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_Toc321403561</vt:lpwstr>
      </vt:variant>
      <vt:variant>
        <vt:i4>1310775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_Toc321403560</vt:lpwstr>
      </vt:variant>
      <vt:variant>
        <vt:i4>1507383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_Toc321403559</vt:lpwstr>
      </vt:variant>
      <vt:variant>
        <vt:i4>1507383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_Toc321403558</vt:lpwstr>
      </vt:variant>
      <vt:variant>
        <vt:i4>1507383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_Toc321403557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_Toc321403556</vt:lpwstr>
      </vt:variant>
      <vt:variant>
        <vt:i4>1507383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_Toc321403555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_Toc321403554</vt:lpwstr>
      </vt:variant>
      <vt:variant>
        <vt:i4>1507383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_Toc321403553</vt:lpwstr>
      </vt:variant>
      <vt:variant>
        <vt:i4>1507383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_Toc321403552</vt:lpwstr>
      </vt:variant>
      <vt:variant>
        <vt:i4>1507383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_Toc321403551</vt:lpwstr>
      </vt:variant>
      <vt:variant>
        <vt:i4>1507383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_Toc321403550</vt:lpwstr>
      </vt:variant>
      <vt:variant>
        <vt:i4>1441847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_Toc321403549</vt:lpwstr>
      </vt:variant>
      <vt:variant>
        <vt:i4>1441847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_Toc321403548</vt:lpwstr>
      </vt:variant>
      <vt:variant>
        <vt:i4>1441847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_Toc321403547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_Toc321403546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_Toc321403545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_Toc321403544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_Toc321403543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_Toc321403542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_Toc321403541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_Toc321403540</vt:lpwstr>
      </vt:variant>
      <vt:variant>
        <vt:i4>1114167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_Toc321403539</vt:lpwstr>
      </vt:variant>
      <vt:variant>
        <vt:i4>1114167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_Toc321403538</vt:lpwstr>
      </vt:variant>
      <vt:variant>
        <vt:i4>1114167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_Toc321403537</vt:lpwstr>
      </vt:variant>
      <vt:variant>
        <vt:i4>1114167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_Toc321403536</vt:lpwstr>
      </vt:variant>
      <vt:variant>
        <vt:i4>1114167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_Toc321403535</vt:lpwstr>
      </vt:variant>
      <vt:variant>
        <vt:i4>1114167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_Toc321403534</vt:lpwstr>
      </vt:variant>
      <vt:variant>
        <vt:i4>1114167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_Toc321403533</vt:lpwstr>
      </vt:variant>
      <vt:variant>
        <vt:i4>1114167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_Toc321403532</vt:lpwstr>
      </vt:variant>
      <vt:variant>
        <vt:i4>1114167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_Toc321403531</vt:lpwstr>
      </vt:variant>
      <vt:variant>
        <vt:i4>5242907</vt:i4>
      </vt:variant>
      <vt:variant>
        <vt:i4>3</vt:i4>
      </vt:variant>
      <vt:variant>
        <vt:i4>0</vt:i4>
      </vt:variant>
      <vt:variant>
        <vt:i4>5</vt:i4>
      </vt:variant>
      <vt:variant>
        <vt:lpwstr>http://support.automation.siemens.com/WW/view/de/50203404</vt:lpwstr>
      </vt:variant>
      <vt:variant>
        <vt:lpwstr/>
      </vt:variant>
      <vt:variant>
        <vt:i4>4128878</vt:i4>
      </vt:variant>
      <vt:variant>
        <vt:i4>0</vt:i4>
      </vt:variant>
      <vt:variant>
        <vt:i4>0</vt:i4>
      </vt:variant>
      <vt:variant>
        <vt:i4>5</vt:i4>
      </vt:variant>
      <vt:variant>
        <vt:lpwstr>http://support.automation.siemens.com/WW/view/de/%3cBeitrags-Nr%3e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description</dc:title>
  <dc:subject>Application &amp; Tools</dc:subject>
  <dc:creator>Siemens Industry Online Support</dc:creator>
  <cp:keywords/>
  <cp:lastModifiedBy>Wang, Yun Jie (DI CS SFAE CS SD CSS TS FA-CM)</cp:lastModifiedBy>
  <cp:revision>161</cp:revision>
  <cp:lastPrinted>2023-08-24T01:58:00Z</cp:lastPrinted>
  <dcterms:created xsi:type="dcterms:W3CDTF">2023-09-02T23:02:00Z</dcterms:created>
  <dcterms:modified xsi:type="dcterms:W3CDTF">2024-06-13T06:40:00Z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um">
    <vt:lpwstr>mm/yyyy</vt:lpwstr>
  </property>
  <property fmtid="{D5CDD505-2E9C-101B-9397-08002B2CF9AE}" pid="3" name="AB-Kurztitel">
    <vt:lpwstr>FAQ title</vt:lpwstr>
  </property>
  <property fmtid="{D5CDD505-2E9C-101B-9397-08002B2CF9AE}" pid="4" name="Copyright-Jahr">
    <vt:lpwstr>copyright year</vt:lpwstr>
  </property>
  <property fmtid="{D5CDD505-2E9C-101B-9397-08002B2CF9AE}" pid="5" name="DocLang">
    <vt:lpwstr>EN</vt:lpwstr>
  </property>
  <property fmtid="{D5CDD505-2E9C-101B-9397-08002B2CF9AE}" pid="6" name="Version-Ident.-Nr.">
    <vt:lpwstr>V 0.0</vt:lpwstr>
  </property>
  <property fmtid="{D5CDD505-2E9C-101B-9397-08002B2CF9AE}" pid="7" name="Logdatei">
    <vt:bool>false</vt:bool>
  </property>
  <property fmtid="{D5CDD505-2E9C-101B-9397-08002B2CF9AE}" pid="8" name="DokArt">
    <vt:lpwstr>FAQ_V5</vt:lpwstr>
  </property>
  <property fmtid="{D5CDD505-2E9C-101B-9397-08002B2CF9AE}" pid="9" name="ID-Nummer">
    <vt:lpwstr>Entry ID</vt:lpwstr>
  </property>
  <property fmtid="{D5CDD505-2E9C-101B-9397-08002B2CF9AE}" pid="10" name="DefTabSpalten">
    <vt:i4>3</vt:i4>
  </property>
  <property fmtid="{D5CDD505-2E9C-101B-9397-08002B2CF9AE}" pid="11" name="DefTabZeilen">
    <vt:i4>4</vt:i4>
  </property>
  <property fmtid="{D5CDD505-2E9C-101B-9397-08002B2CF9AE}" pid="12" name="Doku-Nr">
    <vt:lpwstr> </vt:lpwstr>
  </property>
  <property fmtid="{D5CDD505-2E9C-101B-9397-08002B2CF9AE}" pid="13" name="SupportLink">
    <vt:lpwstr>https://support.industry.siemens.com/cs/ww</vt:lpwstr>
  </property>
  <property fmtid="{D5CDD505-2E9C-101B-9397-08002B2CF9AE}" pid="14" name="Classification">
    <vt:lpwstr> </vt:lpwstr>
  </property>
  <property fmtid="{D5CDD505-2E9C-101B-9397-08002B2CF9AE}" pid="15" name="Document Confidentiality">
    <vt:lpwstr>Unrestricted</vt:lpwstr>
  </property>
  <property fmtid="{D5CDD505-2E9C-101B-9397-08002B2CF9AE}" pid="16" name="Keywords">
    <vt:lpwstr/>
  </property>
  <property fmtid="{D5CDD505-2E9C-101B-9397-08002B2CF9AE}" pid="17" name="_NewReviewCycle">
    <vt:lpwstr/>
  </property>
  <property fmtid="{D5CDD505-2E9C-101B-9397-08002B2CF9AE}" pid="18" name="OSSymFormTop">
    <vt:i4>14</vt:i4>
  </property>
  <property fmtid="{D5CDD505-2E9C-101B-9397-08002B2CF9AE}" pid="19" name="OSSymFormLeft">
    <vt:i4>1204</vt:i4>
  </property>
  <property fmtid="{D5CDD505-2E9C-101B-9397-08002B2CF9AE}" pid="20" name="ContentTypeId">
    <vt:lpwstr>0x010100D4439C815D97B44CBCED4AD06A2E237F</vt:lpwstr>
  </property>
  <property fmtid="{D5CDD505-2E9C-101B-9397-08002B2CF9AE}" pid="21" name="MSIP_Label_a59b6cd5-d141-4a33-8bf1-0ca04484304f_Enabled">
    <vt:lpwstr>true</vt:lpwstr>
  </property>
  <property fmtid="{D5CDD505-2E9C-101B-9397-08002B2CF9AE}" pid="22" name="MSIP_Label_a59b6cd5-d141-4a33-8bf1-0ca04484304f_SetDate">
    <vt:lpwstr>2022-03-18T01:17:09Z</vt:lpwstr>
  </property>
  <property fmtid="{D5CDD505-2E9C-101B-9397-08002B2CF9AE}" pid="23" name="MSIP_Label_a59b6cd5-d141-4a33-8bf1-0ca04484304f_Method">
    <vt:lpwstr>Standard</vt:lpwstr>
  </property>
  <property fmtid="{D5CDD505-2E9C-101B-9397-08002B2CF9AE}" pid="24" name="MSIP_Label_a59b6cd5-d141-4a33-8bf1-0ca04484304f_Name">
    <vt:lpwstr>restricted-default</vt:lpwstr>
  </property>
  <property fmtid="{D5CDD505-2E9C-101B-9397-08002B2CF9AE}" pid="25" name="MSIP_Label_a59b6cd5-d141-4a33-8bf1-0ca04484304f_SiteId">
    <vt:lpwstr>38ae3bcd-9579-4fd4-adda-b42e1495d55a</vt:lpwstr>
  </property>
  <property fmtid="{D5CDD505-2E9C-101B-9397-08002B2CF9AE}" pid="26" name="MSIP_Label_a59b6cd5-d141-4a33-8bf1-0ca04484304f_ActionId">
    <vt:lpwstr>43ac8329-2f13-4ce4-a45d-c65aef443f74</vt:lpwstr>
  </property>
  <property fmtid="{D5CDD505-2E9C-101B-9397-08002B2CF9AE}" pid="27" name="MSIP_Label_a59b6cd5-d141-4a33-8bf1-0ca04484304f_ContentBits">
    <vt:lpwstr>0</vt:lpwstr>
  </property>
  <property fmtid="{D5CDD505-2E9C-101B-9397-08002B2CF9AE}" pid="28" name="Document_Confidentiality">
    <vt:lpwstr>Restricted</vt:lpwstr>
  </property>
</Properties>
</file>